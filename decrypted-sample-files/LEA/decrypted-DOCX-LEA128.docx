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0BC57" w14:textId="77777777" w:rsidR="00CF2315" w:rsidRDefault="00CF2315" w:rsidP="00CF2315">
      <w:pPr>
        <w:pStyle w:val="ArticleTitle"/>
      </w:pPr>
      <w:r>
        <w:t xml:space="preserve">Sample </w:t>
      </w:r>
      <w:r w:rsidRPr="00CF2315">
        <w:t>manuscript</w:t>
      </w:r>
      <w:r>
        <w:t xml:space="preserve"> showing style and formatting specifications for SPIE </w:t>
      </w:r>
      <w:r w:rsidR="006D7509">
        <w:t>j</w:t>
      </w:r>
      <w:r>
        <w:t>ournal papers</w:t>
      </w:r>
    </w:p>
    <w:p w14:paraId="402636F0" w14:textId="77777777" w:rsidR="00B472F5" w:rsidRDefault="00B472F5" w:rsidP="00A7052A">
      <w:pPr>
        <w:rPr>
          <w:rFonts w:ascii="Arial" w:hAnsi="Arial" w:cs="Arial"/>
        </w:rPr>
      </w:pPr>
    </w:p>
    <w:p w14:paraId="15166D28" w14:textId="77777777" w:rsidR="00B472F5" w:rsidRPr="00B03DEA" w:rsidRDefault="00B472F5" w:rsidP="00CF2315">
      <w:pPr>
        <w:pStyle w:val="AuthorNames"/>
      </w:pPr>
      <w:r w:rsidRPr="00B03DEA">
        <w:t xml:space="preserve">First </w:t>
      </w:r>
      <w:proofErr w:type="spellStart"/>
      <w:proofErr w:type="gramStart"/>
      <w:r w:rsidRPr="00B03DEA">
        <w:t>Author,</w:t>
      </w:r>
      <w:r w:rsidRPr="00B03DEA">
        <w:rPr>
          <w:vertAlign w:val="superscript"/>
        </w:rPr>
        <w:t>a</w:t>
      </w:r>
      <w:proofErr w:type="spellEnd"/>
      <w:proofErr w:type="gramEnd"/>
      <w:r w:rsidRPr="00B03DEA">
        <w:t xml:space="preserve"> Second </w:t>
      </w:r>
      <w:proofErr w:type="spellStart"/>
      <w:r w:rsidRPr="00B03DEA">
        <w:t>Author,</w:t>
      </w:r>
      <w:r w:rsidRPr="00B03DEA">
        <w:rPr>
          <w:vertAlign w:val="superscript"/>
        </w:rPr>
        <w:t>a</w:t>
      </w:r>
      <w:proofErr w:type="spellEnd"/>
      <w:r w:rsidRPr="00B03DEA">
        <w:t xml:space="preserve"> Third </w:t>
      </w:r>
      <w:proofErr w:type="spellStart"/>
      <w:r w:rsidRPr="00B03DEA">
        <w:t>Author,</w:t>
      </w:r>
      <w:r w:rsidRPr="00B03DEA">
        <w:rPr>
          <w:vertAlign w:val="superscript"/>
        </w:rPr>
        <w:t>b</w:t>
      </w:r>
      <w:proofErr w:type="spellEnd"/>
      <w:r w:rsidRPr="00B03DEA">
        <w:t xml:space="preserve"> Fourth </w:t>
      </w:r>
      <w:proofErr w:type="spellStart"/>
      <w:r w:rsidRPr="00B03DEA">
        <w:t>Author</w:t>
      </w:r>
      <w:r w:rsidRPr="00B03DEA">
        <w:rPr>
          <w:vertAlign w:val="superscript"/>
        </w:rPr>
        <w:t>a,b</w:t>
      </w:r>
      <w:proofErr w:type="spellEnd"/>
      <w:r w:rsidR="007A7F04">
        <w:rPr>
          <w:vertAlign w:val="superscript"/>
        </w:rPr>
        <w:t>,*</w:t>
      </w:r>
    </w:p>
    <w:p w14:paraId="18665473" w14:textId="688B020E" w:rsidR="00B472F5" w:rsidRPr="00CF2315" w:rsidRDefault="00B472F5" w:rsidP="00CF2315">
      <w:pPr>
        <w:pStyle w:val="AuthorAffiliations"/>
        <w:rPr>
          <w:vertAlign w:val="baseline"/>
        </w:rPr>
      </w:pPr>
      <w:proofErr w:type="spellStart"/>
      <w:r w:rsidRPr="00CF2315">
        <w:t>a</w:t>
      </w:r>
      <w:r w:rsidRPr="00CF2315">
        <w:rPr>
          <w:vertAlign w:val="baseline"/>
        </w:rPr>
        <w:t>University</w:t>
      </w:r>
      <w:proofErr w:type="spellEnd"/>
      <w:r w:rsidRPr="00CF2315">
        <w:rPr>
          <w:vertAlign w:val="baseline"/>
        </w:rPr>
        <w:t xml:space="preserve"> Name, Faculty Group, Department, Street Ad</w:t>
      </w:r>
      <w:r w:rsidR="001D52D1">
        <w:rPr>
          <w:vertAlign w:val="baseline"/>
        </w:rPr>
        <w:t xml:space="preserve">dress, </w:t>
      </w:r>
      <w:r w:rsidRPr="00CF2315">
        <w:rPr>
          <w:vertAlign w:val="baseline"/>
        </w:rPr>
        <w:t>City, Country, Postal Code</w:t>
      </w:r>
    </w:p>
    <w:p w14:paraId="28C28D1B" w14:textId="77777777" w:rsidR="00B472F5" w:rsidRPr="00CF2315" w:rsidRDefault="00B472F5" w:rsidP="00CF2315">
      <w:pPr>
        <w:pStyle w:val="AuthorAffiliations"/>
        <w:rPr>
          <w:vertAlign w:val="baseline"/>
        </w:rPr>
      </w:pPr>
      <w:proofErr w:type="spellStart"/>
      <w:r w:rsidRPr="00CF2315">
        <w:t>b</w:t>
      </w:r>
      <w:r w:rsidRPr="00CF2315">
        <w:rPr>
          <w:vertAlign w:val="baseline"/>
        </w:rPr>
        <w:t>Company</w:t>
      </w:r>
      <w:proofErr w:type="spellEnd"/>
      <w:r w:rsidRPr="00CF2315">
        <w:rPr>
          <w:vertAlign w:val="baseline"/>
        </w:rPr>
        <w:t xml:space="preserve"> Name, Street Address, City, Country, Postal Code</w:t>
      </w:r>
    </w:p>
    <w:p w14:paraId="4AAC09AB" w14:textId="77777777" w:rsidR="00CC31DC" w:rsidRDefault="00CC31DC" w:rsidP="00B472F5"/>
    <w:p w14:paraId="44FBBC30" w14:textId="7E414D0C" w:rsidR="00DC349A" w:rsidRPr="00CF2315" w:rsidRDefault="00DC349A" w:rsidP="00187EFA">
      <w:pPr>
        <w:pStyle w:val="Abstract"/>
      </w:pPr>
      <w:bookmarkStart w:id="0" w:name="_Hlk21513966"/>
      <w:r w:rsidRPr="00CF2315">
        <w:rPr>
          <w:b/>
        </w:rPr>
        <w:t>Abstract</w:t>
      </w:r>
      <w:r w:rsidRPr="00CF2315">
        <w:t xml:space="preserve">. </w:t>
      </w:r>
      <w:bookmarkEnd w:id="0"/>
      <w:r w:rsidR="00D018A6" w:rsidRPr="00D018A6">
        <w:t xml:space="preserve">This document shows the required format and appearance of a manuscript prepared for SPIE journals. Please note that the following journals </w:t>
      </w:r>
      <w:r w:rsidR="00780E76" w:rsidRPr="00CA5CE1">
        <w:t>r</w:t>
      </w:r>
      <w:r w:rsidR="00AE69EA" w:rsidRPr="00CA5CE1">
        <w:t>equire</w:t>
      </w:r>
      <w:r w:rsidR="00AE69EA">
        <w:t xml:space="preserve"> </w:t>
      </w:r>
      <w:r w:rsidR="00D018A6" w:rsidRPr="00D018A6">
        <w:t xml:space="preserve">the use of </w:t>
      </w:r>
      <w:r w:rsidR="00D018A6" w:rsidRPr="00D018A6">
        <w:rPr>
          <w:b/>
          <w:bCs/>
        </w:rPr>
        <w:t>structured abstracts</w:t>
      </w:r>
      <w:r w:rsidR="00D018A6" w:rsidRPr="00D018A6">
        <w:t xml:space="preserve"> in manuscript submissions:</w:t>
      </w:r>
      <w:r w:rsidR="00D018A6" w:rsidRPr="00D018A6">
        <w:rPr>
          <w:i/>
          <w:iCs/>
        </w:rPr>
        <w:t xml:space="preserve"> Neurophotonics</w:t>
      </w:r>
      <w:r w:rsidR="00D018A6" w:rsidRPr="00D018A6">
        <w:t>,</w:t>
      </w:r>
      <w:r w:rsidR="00D018A6" w:rsidRPr="00D018A6">
        <w:rPr>
          <w:i/>
          <w:iCs/>
        </w:rPr>
        <w:t xml:space="preserve"> </w:t>
      </w:r>
      <w:r w:rsidR="00D018A6" w:rsidRPr="00D018A6">
        <w:t xml:space="preserve">the </w:t>
      </w:r>
      <w:r w:rsidR="00D018A6" w:rsidRPr="00D018A6">
        <w:rPr>
          <w:i/>
          <w:iCs/>
        </w:rPr>
        <w:t>Journal of Biomedical Optics</w:t>
      </w:r>
      <w:r w:rsidR="00D018A6" w:rsidRPr="00D018A6">
        <w:t xml:space="preserve">, and the </w:t>
      </w:r>
      <w:r w:rsidR="00D018A6" w:rsidRPr="00D018A6">
        <w:rPr>
          <w:i/>
          <w:iCs/>
        </w:rPr>
        <w:t xml:space="preserve">Journal of </w:t>
      </w:r>
      <w:r w:rsidR="00AE69EA">
        <w:rPr>
          <w:i/>
          <w:iCs/>
        </w:rPr>
        <w:t>Medical Imaging.</w:t>
      </w:r>
      <w:r w:rsidR="00AE69EA">
        <w:t xml:space="preserve"> Structured abstracts are encouraged </w:t>
      </w:r>
      <w:r w:rsidR="003D3B58">
        <w:t>for</w:t>
      </w:r>
      <w:r w:rsidR="00AE69EA">
        <w:t xml:space="preserve"> the </w:t>
      </w:r>
      <w:r w:rsidR="00AE69EA">
        <w:rPr>
          <w:i/>
          <w:iCs/>
        </w:rPr>
        <w:t xml:space="preserve">Journal of </w:t>
      </w:r>
      <w:r w:rsidR="00D018A6" w:rsidRPr="00D018A6">
        <w:rPr>
          <w:i/>
          <w:iCs/>
        </w:rPr>
        <w:t>Micro/Nano</w:t>
      </w:r>
      <w:r w:rsidR="00E715F0">
        <w:rPr>
          <w:i/>
          <w:iCs/>
        </w:rPr>
        <w:t>patterning, Materials, and Metrology</w:t>
      </w:r>
      <w:r w:rsidR="00D018A6" w:rsidRPr="00D018A6">
        <w:t xml:space="preserve">. Guidelines are available on the journal website. Whether structured or </w:t>
      </w:r>
      <w:proofErr w:type="gramStart"/>
      <w:r w:rsidR="00D018A6" w:rsidRPr="00D018A6">
        <w:t>single-paragraph</w:t>
      </w:r>
      <w:proofErr w:type="gramEnd"/>
      <w:r w:rsidR="00D018A6" w:rsidRPr="00D018A6">
        <w:t>, the abstract should be a summary of the paper and not an introduction. Because the abstract may be used in abstracting and indexing databases, it should be self-contained (i.e., no numerical references) and substantive in nature, presenting concisely the objectives, methodology used, results obtained, and their significance. A list of up to six keywords should immediately follow.</w:t>
      </w:r>
      <w:r w:rsidRPr="00CF2315">
        <w:t xml:space="preserve"> </w:t>
      </w:r>
    </w:p>
    <w:p w14:paraId="086F59D4" w14:textId="77777777" w:rsidR="00DC349A" w:rsidRDefault="00DC349A" w:rsidP="00B472F5">
      <w:pPr>
        <w:rPr>
          <w:b/>
        </w:rPr>
      </w:pPr>
    </w:p>
    <w:p w14:paraId="32D5CC12" w14:textId="77777777" w:rsidR="00CC31DC" w:rsidRPr="00CF2315" w:rsidRDefault="00187EFA" w:rsidP="00187EFA">
      <w:pPr>
        <w:pStyle w:val="Keywords"/>
      </w:pPr>
      <w:r w:rsidRPr="00187EFA">
        <w:rPr>
          <w:b/>
        </w:rPr>
        <w:t>Keywords</w:t>
      </w:r>
      <w:r>
        <w:t>:</w:t>
      </w:r>
      <w:r w:rsidR="00CC31DC" w:rsidRPr="00CF2315">
        <w:t xml:space="preserve"> </w:t>
      </w:r>
      <w:r w:rsidR="00CC31DC" w:rsidRPr="00187EFA">
        <w:t>optics, photonics, light, lasers</w:t>
      </w:r>
      <w:r w:rsidR="00CF2315" w:rsidRPr="00187EFA">
        <w:t>, templates, journals</w:t>
      </w:r>
      <w:r w:rsidR="00CC31DC" w:rsidRPr="00187EFA">
        <w:t>.</w:t>
      </w:r>
    </w:p>
    <w:p w14:paraId="4F028EE7" w14:textId="77777777" w:rsidR="00B472F5" w:rsidRPr="00B472F5" w:rsidRDefault="00B472F5" w:rsidP="00A7052A">
      <w:pPr>
        <w:rPr>
          <w:rFonts w:ascii="Arial" w:hAnsi="Arial" w:cs="Arial"/>
        </w:rPr>
      </w:pPr>
    </w:p>
    <w:p w14:paraId="30310EE2" w14:textId="77777777" w:rsidR="007F51D0" w:rsidRPr="00E12C3D" w:rsidRDefault="007A7F04" w:rsidP="00931445">
      <w:pPr>
        <w:pStyle w:val="CorrespondingAuthorFootnote"/>
      </w:pPr>
      <w:r>
        <w:rPr>
          <w:b/>
        </w:rPr>
        <w:t>*</w:t>
      </w:r>
      <w:r w:rsidRPr="007A7F04">
        <w:t>Fourth Author</w:t>
      </w:r>
      <w:r>
        <w:rPr>
          <w:b/>
        </w:rPr>
        <w:t>,</w:t>
      </w:r>
      <w:r w:rsidR="00E12C3D">
        <w:t xml:space="preserve"> E-mail: </w:t>
      </w:r>
      <w:hyperlink r:id="rId11" w:history="1">
        <w:r w:rsidR="00E12C3D" w:rsidRPr="00CB13B6">
          <w:rPr>
            <w:rStyle w:val="Hyperlink"/>
          </w:rPr>
          <w:t>myemail@university.edu</w:t>
        </w:r>
      </w:hyperlink>
      <w:r w:rsidR="00E12C3D">
        <w:t xml:space="preserve"> </w:t>
      </w:r>
    </w:p>
    <w:p w14:paraId="6514BB35" w14:textId="77777777" w:rsidR="00187EFA" w:rsidRDefault="00187EFA" w:rsidP="00CF2315">
      <w:pPr>
        <w:pStyle w:val="Heading1"/>
      </w:pPr>
    </w:p>
    <w:p w14:paraId="675EC88D" w14:textId="77777777" w:rsidR="009C68F6" w:rsidRPr="00CF2315" w:rsidRDefault="00B20918" w:rsidP="00CF2315">
      <w:pPr>
        <w:pStyle w:val="Heading1"/>
      </w:pPr>
      <w:r w:rsidRPr="00CF2315">
        <w:t>1</w:t>
      </w:r>
      <w:r w:rsidRPr="00CF2315">
        <w:tab/>
      </w:r>
      <w:r w:rsidRPr="00B20918">
        <w:t>Introduction</w:t>
      </w:r>
    </w:p>
    <w:p w14:paraId="3A40C36E" w14:textId="77777777" w:rsidR="00482D32" w:rsidRPr="00B03DEA" w:rsidRDefault="009C68F6" w:rsidP="00B03DEA">
      <w:pPr>
        <w:pStyle w:val="BodyText"/>
      </w:pPr>
      <w:r w:rsidRPr="00B03DEA">
        <w:t xml:space="preserve">This document shows the </w:t>
      </w:r>
      <w:r w:rsidR="00244D43" w:rsidRPr="00B03DEA">
        <w:t>suggest</w:t>
      </w:r>
      <w:r w:rsidR="001F5153">
        <w:t>ed</w:t>
      </w:r>
      <w:r w:rsidRPr="00B03DEA">
        <w:t xml:space="preserve"> format and appearance of a manuscript prepared for SPIE </w:t>
      </w:r>
      <w:r w:rsidR="00244D43" w:rsidRPr="00B03DEA">
        <w:t>journals. Accepted papers will be professionally typeset. This te</w:t>
      </w:r>
      <w:r w:rsidR="00C23399" w:rsidRPr="00B03DEA">
        <w:t xml:space="preserve">mplate is intended to be a tool to improve manuscript clarity for the reviewers. The final layout of the typeset paper will not match this template layout. </w:t>
      </w:r>
    </w:p>
    <w:p w14:paraId="6196369D" w14:textId="77777777"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14:paraId="5ABA1534" w14:textId="77777777"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14:paraId="2FCC4282" w14:textId="77777777" w:rsidR="001F5153" w:rsidRDefault="003D2920" w:rsidP="001F5153">
      <w:pPr>
        <w:pStyle w:val="BodyText"/>
        <w:jc w:val="center"/>
        <w:rPr>
          <w:noProof/>
        </w:rPr>
      </w:pPr>
      <w:r>
        <w:rPr>
          <w:noProof/>
        </w:rPr>
        <mc:AlternateContent>
          <mc:Choice Requires="wpg">
            <w:drawing>
              <wp:anchor distT="0" distB="0" distL="114300" distR="114300" simplePos="0" relativeHeight="251656704" behindDoc="0" locked="0" layoutInCell="1" allowOverlap="1" wp14:anchorId="4482EFAE" wp14:editId="6E31CD16">
                <wp:simplePos x="0" y="0"/>
                <wp:positionH relativeFrom="column">
                  <wp:posOffset>4505325</wp:posOffset>
                </wp:positionH>
                <wp:positionV relativeFrom="paragraph">
                  <wp:posOffset>619125</wp:posOffset>
                </wp:positionV>
                <wp:extent cx="800100" cy="371475"/>
                <wp:effectExtent l="9525" t="5080" r="9525" b="1397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371475"/>
                          <a:chOff x="8535" y="13348"/>
                          <a:chExt cx="1260" cy="585"/>
                        </a:xfrm>
                      </wpg:grpSpPr>
                      <wps:wsp>
                        <wps:cNvPr id="9" name="AutoShape 2"/>
                        <wps:cNvCnPr>
                          <a:cxnSpLocks noChangeShapeType="1"/>
                        </wps:cNvCnPr>
                        <wps:spPr bwMode="auto">
                          <a:xfrm flipH="1">
                            <a:off x="8535" y="13498"/>
                            <a:ext cx="1005" cy="435"/>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0" name="Oval 3"/>
                        <wps:cNvSpPr>
                          <a:spLocks noChangeArrowheads="1"/>
                        </wps:cNvSpPr>
                        <wps:spPr bwMode="auto">
                          <a:xfrm>
                            <a:off x="9525" y="13348"/>
                            <a:ext cx="270" cy="27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FEB26" id="Group 5" o:spid="_x0000_s1026" style="position:absolute;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YUa8QAAADaAAAADwAAAGRycy9kb3ducmV2LnhtbESPS2sCMRSF9wX/Q7iCm+JkHErR6URR&#10;QSyFLnxsursktzNDJzdDEnXaX98UCi4P5/FxqtVgO3ElH1rHCmZZDoJYO9NyreB82k3nIEJENtg5&#10;JgXfFGC1HD1UWBp34wNdj7EWaYRDiQqaGPtSyqAbshgy1xMn79N5izFJX0vj8ZbGbSeLPH+WFltO&#10;hAZ72jakv44Xm7i9/Xn62BzCKfjHxf6si7d3XSg1GQ/rFxCRhngP/7dfjYIF/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hRrxAAAANoAAAAPAAAAAAAAAAAA&#10;AAAAAKECAABkcnMvZG93bnJldi54bWxQSwUGAAAAAAQABAD5AAAAkgMAAAAA&#10;" strokecolor="red">
                  <v:stroke startarrow="block"/>
                </v:shape>
                <v:oval id="Oval 3" o:spid="_x0000_s1028" style="position:absolute;left:9525;top:13348;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0gMQA&#10;AADbAAAADwAAAGRycy9kb3ducmV2LnhtbESPT2sCMRDF74V+hzCFXkrN1oPKapRSapGC4J96Hzbj&#10;btjNZElS3X77zkHwNsN7895vFqvBd+pCMbnABt5GBSjiKljHtYGf4/p1BiplZItdYDLwRwlWy8eH&#10;BZY2XHlPl0OulYRwKtFAk3Nfap2qhjymUeiJRTuH6DHLGmttI14l3Hd6XBQT7dGxNDTY00dDVXv4&#10;9QZeTtvdZ5vWm8K109jR/uvbncbGPD8N73NQmYZ8N9+uN1bwhV5+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NIDEAAAA2wAAAA8AAAAAAAAAAAAAAAAAmAIAAGRycy9k&#10;b3ducmV2LnhtbFBLBQYAAAAABAAEAPUAAACJAwAAAAA=&#10;" filled="f" strokecolor="red"/>
              </v:group>
            </w:pict>
          </mc:Fallback>
        </mc:AlternateContent>
      </w:r>
      <w:r w:rsidRPr="00CB1CF8">
        <w:rPr>
          <w:noProof/>
        </w:rPr>
        <w:drawing>
          <wp:inline distT="0" distB="0" distL="0" distR="0" wp14:anchorId="0795ADE5" wp14:editId="143CE90F">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5609" b="87608"/>
                    <a:stretch>
                      <a:fillRect/>
                    </a:stretch>
                  </pic:blipFill>
                  <pic:spPr bwMode="auto">
                    <a:xfrm>
                      <a:off x="0" y="0"/>
                      <a:ext cx="5494655" cy="856615"/>
                    </a:xfrm>
                    <a:prstGeom prst="rect">
                      <a:avLst/>
                    </a:prstGeom>
                    <a:noFill/>
                    <a:ln>
                      <a:noFill/>
                    </a:ln>
                  </pic:spPr>
                </pic:pic>
              </a:graphicData>
            </a:graphic>
          </wp:inline>
        </w:drawing>
      </w:r>
    </w:p>
    <w:p w14:paraId="4A204E2B" w14:textId="77777777" w:rsidR="00954F94" w:rsidRDefault="00954F94" w:rsidP="00954F94">
      <w:pPr>
        <w:pStyle w:val="Figurecaption"/>
      </w:pPr>
      <w:r w:rsidRPr="00954F94">
        <w:rPr>
          <w:rStyle w:val="FigurenumberChar"/>
        </w:rPr>
        <w:lastRenderedPageBreak/>
        <w:t>Fig. 1</w:t>
      </w:r>
      <w:r>
        <w:rPr>
          <w:noProof/>
        </w:rPr>
        <w:t xml:space="preserve"> MS Word 2010 Home ribbon. Red arrow indicates where to access Styles window.</w:t>
      </w:r>
    </w:p>
    <w:p w14:paraId="54639266" w14:textId="77777777" w:rsidR="001F5153" w:rsidRDefault="002D06F7" w:rsidP="00B03DEA">
      <w:pPr>
        <w:pStyle w:val="BodyText"/>
      </w:pPr>
      <w:r w:rsidRPr="00F155F4">
        <w:t>To view which style is being used in any part of this document, place the cursor on the line and look in the style list</w:t>
      </w:r>
      <w:r w:rsidR="00954F94">
        <w:t xml:space="preserve"> (Fig. 2)</w:t>
      </w:r>
      <w:r w:rsidR="001F5153">
        <w:t>:</w:t>
      </w:r>
    </w:p>
    <w:p w14:paraId="0AF43789" w14:textId="77777777" w:rsidR="001F5153" w:rsidRDefault="003D2920" w:rsidP="00954F94">
      <w:pPr>
        <w:pStyle w:val="BodyText"/>
        <w:jc w:val="center"/>
        <w:rPr>
          <w:noProof/>
        </w:rPr>
      </w:pPr>
      <w:r w:rsidRPr="00CB1CF8">
        <w:rPr>
          <w:noProof/>
        </w:rPr>
        <w:drawing>
          <wp:inline distT="0" distB="0" distL="0" distR="0" wp14:anchorId="7FC5A722" wp14:editId="5CA9B684">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14:paraId="56034C7F" w14:textId="77777777" w:rsidR="00954F94" w:rsidRDefault="00954F94" w:rsidP="00954F94">
      <w:pPr>
        <w:pStyle w:val="Figurecaption"/>
      </w:pPr>
      <w:r w:rsidRPr="00954F94">
        <w:rPr>
          <w:rStyle w:val="FigurenumberChar"/>
        </w:rPr>
        <w:t>Fig. 2</w:t>
      </w:r>
      <w:r>
        <w:rPr>
          <w:noProof/>
        </w:rPr>
        <w:t xml:space="preserve"> Styles window.</w:t>
      </w:r>
    </w:p>
    <w:p w14:paraId="579A9A26" w14:textId="77777777" w:rsidR="002D06F7" w:rsidRPr="00F155F4" w:rsidRDefault="006F4FDF" w:rsidP="00B03DEA">
      <w:pPr>
        <w:pStyle w:val="BodyText"/>
      </w:pPr>
      <w:r w:rsidRPr="00F155F4">
        <w:t>If you are using Word 2003 you can select Format on the menu bar and Reveal Formatting to view the style palette.</w:t>
      </w:r>
    </w:p>
    <w:p w14:paraId="611880DD" w14:textId="77777777" w:rsidR="00CA35AB" w:rsidRPr="00B20918" w:rsidRDefault="00CF2315" w:rsidP="00B20918">
      <w:pPr>
        <w:pStyle w:val="Heading2"/>
      </w:pPr>
      <w:r w:rsidRPr="00B20918">
        <w:t>1.2</w:t>
      </w:r>
      <w:r w:rsidR="00A06481" w:rsidRPr="00B20918">
        <w:tab/>
      </w:r>
      <w:r w:rsidR="005F4731" w:rsidRPr="00B20918">
        <w:t>English</w:t>
      </w:r>
    </w:p>
    <w:p w14:paraId="04148F0E" w14:textId="77777777"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Authors whose native 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w:t>
      </w:r>
      <w:r w:rsidR="00C23399" w:rsidRPr="00F155F4">
        <w:lastRenderedPageBreak/>
        <w:t xml:space="preserve">submission by </w:t>
      </w:r>
      <w:r w:rsidR="002F06E5">
        <w:t xml:space="preserve">Editage, </w:t>
      </w:r>
      <w:r w:rsidR="00C23399" w:rsidRPr="00F155F4">
        <w:t>our recommended indepe</w:t>
      </w:r>
      <w:r w:rsidR="002F06E5">
        <w:t>ndent editorial service</w:t>
      </w:r>
      <w:r w:rsidR="00C23399" w:rsidRPr="00F155F4">
        <w:t xml:space="preserve">: </w:t>
      </w:r>
      <w:hyperlink r:id="rId14" w:history="1">
        <w:r w:rsidR="008F3C8E" w:rsidRPr="008C5342">
          <w:rPr>
            <w:rStyle w:val="Hyperlink"/>
          </w:rPr>
          <w:t>http://www.editage.com/spie</w:t>
        </w:r>
      </w:hyperlink>
      <w:r w:rsidR="00C23399" w:rsidRPr="00F155F4">
        <w:t>.</w:t>
      </w:r>
      <w:r w:rsidR="008F3C8E">
        <w:t xml:space="preserve"> SPIE authors will receive a 15</w:t>
      </w:r>
      <w:r w:rsidR="00C23399" w:rsidRPr="00F155F4">
        <w:t>% discount off their services.</w:t>
      </w:r>
    </w:p>
    <w:p w14:paraId="23C0CDBA" w14:textId="77777777" w:rsidR="00482D32" w:rsidRPr="00B20918" w:rsidRDefault="00CF2315" w:rsidP="00B20918">
      <w:pPr>
        <w:pStyle w:val="Heading2"/>
      </w:pPr>
      <w:r w:rsidRPr="00B20918">
        <w:t>1.3</w:t>
      </w:r>
      <w:r w:rsidRPr="00B20918">
        <w:tab/>
        <w:t>Page Setup and Fonts</w:t>
      </w:r>
    </w:p>
    <w:p w14:paraId="36A1108B" w14:textId="77777777"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14:paraId="5C047245" w14:textId="77777777"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firstRow="0" w:lastRow="0" w:firstColumn="0" w:lastColumn="0" w:noHBand="0" w:noVBand="0"/>
      </w:tblPr>
      <w:tblGrid>
        <w:gridCol w:w="2790"/>
        <w:gridCol w:w="2430"/>
      </w:tblGrid>
      <w:tr w:rsidR="00CF2315" w14:paraId="3ADA72A3" w14:textId="77777777" w:rsidTr="001F65E0">
        <w:trPr>
          <w:cantSplit/>
          <w:jc w:val="center"/>
        </w:trPr>
        <w:tc>
          <w:tcPr>
            <w:tcW w:w="2790" w:type="dxa"/>
            <w:tcBorders>
              <w:top w:val="single" w:sz="4" w:space="0" w:color="auto"/>
              <w:bottom w:val="single" w:sz="4" w:space="0" w:color="auto"/>
            </w:tcBorders>
          </w:tcPr>
          <w:p w14:paraId="31A0AFBD" w14:textId="77777777"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14:paraId="7C82A3FF" w14:textId="77777777" w:rsidR="00CF2315" w:rsidRDefault="00187EFA" w:rsidP="001F65E0">
            <w:pPr>
              <w:rPr>
                <w:b/>
                <w:sz w:val="20"/>
              </w:rPr>
            </w:pPr>
            <w:r>
              <w:rPr>
                <w:b/>
                <w:sz w:val="20"/>
              </w:rPr>
              <w:t>Brief d</w:t>
            </w:r>
            <w:r w:rsidR="00CF2315">
              <w:rPr>
                <w:b/>
                <w:sz w:val="20"/>
              </w:rPr>
              <w:t>escription</w:t>
            </w:r>
          </w:p>
        </w:tc>
      </w:tr>
      <w:tr w:rsidR="00CF2315" w14:paraId="7FD0CFAA" w14:textId="77777777" w:rsidTr="001F65E0">
        <w:trPr>
          <w:cantSplit/>
          <w:jc w:val="center"/>
        </w:trPr>
        <w:tc>
          <w:tcPr>
            <w:tcW w:w="2790" w:type="dxa"/>
            <w:tcBorders>
              <w:top w:val="nil"/>
            </w:tcBorders>
          </w:tcPr>
          <w:p w14:paraId="696C9A93" w14:textId="77777777"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14:paraId="0672DE8F" w14:textId="77777777" w:rsidR="00CF2315" w:rsidRPr="004547AD" w:rsidRDefault="00CF2315" w:rsidP="001F65E0">
            <w:pPr>
              <w:rPr>
                <w:b/>
                <w:sz w:val="32"/>
                <w:szCs w:val="32"/>
              </w:rPr>
            </w:pPr>
            <w:r w:rsidRPr="004547AD">
              <w:rPr>
                <w:b/>
                <w:sz w:val="32"/>
                <w:szCs w:val="32"/>
              </w:rPr>
              <w:t xml:space="preserve">16 </w:t>
            </w:r>
            <w:proofErr w:type="spellStart"/>
            <w:r w:rsidRPr="004547AD">
              <w:rPr>
                <w:b/>
                <w:sz w:val="32"/>
                <w:szCs w:val="32"/>
              </w:rPr>
              <w:t>pt</w:t>
            </w:r>
            <w:proofErr w:type="spellEnd"/>
            <w:r w:rsidRPr="004547AD">
              <w:rPr>
                <w:b/>
                <w:sz w:val="32"/>
                <w:szCs w:val="32"/>
              </w:rPr>
              <w:t>, bold</w:t>
            </w:r>
          </w:p>
        </w:tc>
      </w:tr>
      <w:tr w:rsidR="00CF2315" w14:paraId="56AFBF08" w14:textId="77777777" w:rsidTr="001F65E0">
        <w:trPr>
          <w:cantSplit/>
          <w:jc w:val="center"/>
        </w:trPr>
        <w:tc>
          <w:tcPr>
            <w:tcW w:w="2790" w:type="dxa"/>
          </w:tcPr>
          <w:p w14:paraId="08BBA40C" w14:textId="77777777" w:rsidR="00CF2315" w:rsidRPr="004547AD" w:rsidRDefault="00CF2315" w:rsidP="001F65E0">
            <w:pPr>
              <w:rPr>
                <w:b/>
              </w:rPr>
            </w:pPr>
            <w:r w:rsidRPr="004547AD">
              <w:rPr>
                <w:b/>
              </w:rPr>
              <w:t>Author Names</w:t>
            </w:r>
          </w:p>
        </w:tc>
        <w:tc>
          <w:tcPr>
            <w:tcW w:w="2430" w:type="dxa"/>
          </w:tcPr>
          <w:p w14:paraId="21911A6E" w14:textId="77777777" w:rsidR="00CF2315" w:rsidRPr="004547AD" w:rsidRDefault="00CF2315" w:rsidP="001F65E0">
            <w:pPr>
              <w:rPr>
                <w:b/>
              </w:rPr>
            </w:pPr>
            <w:r w:rsidRPr="004547AD">
              <w:rPr>
                <w:b/>
              </w:rPr>
              <w:t xml:space="preserve">12 </w:t>
            </w:r>
            <w:proofErr w:type="spellStart"/>
            <w:r w:rsidRPr="004547AD">
              <w:rPr>
                <w:b/>
              </w:rPr>
              <w:t>pt</w:t>
            </w:r>
            <w:proofErr w:type="spellEnd"/>
            <w:r w:rsidRPr="004547AD">
              <w:rPr>
                <w:b/>
              </w:rPr>
              <w:t>, bold</w:t>
            </w:r>
          </w:p>
        </w:tc>
      </w:tr>
      <w:tr w:rsidR="00CF2315" w14:paraId="23CAA2E2" w14:textId="77777777" w:rsidTr="001F65E0">
        <w:trPr>
          <w:cantSplit/>
          <w:jc w:val="center"/>
        </w:trPr>
        <w:tc>
          <w:tcPr>
            <w:tcW w:w="2790" w:type="dxa"/>
          </w:tcPr>
          <w:p w14:paraId="2F408447" w14:textId="77777777" w:rsidR="00CF2315" w:rsidRDefault="00CF2315" w:rsidP="001F65E0">
            <w:pPr>
              <w:rPr>
                <w:sz w:val="20"/>
              </w:rPr>
            </w:pPr>
            <w:r>
              <w:rPr>
                <w:sz w:val="20"/>
              </w:rPr>
              <w:t>Author Affiliations</w:t>
            </w:r>
          </w:p>
        </w:tc>
        <w:tc>
          <w:tcPr>
            <w:tcW w:w="2430" w:type="dxa"/>
          </w:tcPr>
          <w:p w14:paraId="591F609F" w14:textId="77777777" w:rsidR="00CF2315" w:rsidRDefault="00CF2315" w:rsidP="001F65E0">
            <w:pPr>
              <w:rPr>
                <w:sz w:val="20"/>
              </w:rPr>
            </w:pPr>
            <w:r>
              <w:rPr>
                <w:sz w:val="20"/>
              </w:rPr>
              <w:t xml:space="preserve">10 </w:t>
            </w:r>
            <w:proofErr w:type="spellStart"/>
            <w:r>
              <w:rPr>
                <w:sz w:val="20"/>
              </w:rPr>
              <w:t>pt</w:t>
            </w:r>
            <w:proofErr w:type="spellEnd"/>
          </w:p>
        </w:tc>
      </w:tr>
      <w:tr w:rsidR="00CF2315" w14:paraId="5E594931" w14:textId="77777777" w:rsidTr="001F65E0">
        <w:trPr>
          <w:cantSplit/>
          <w:jc w:val="center"/>
        </w:trPr>
        <w:tc>
          <w:tcPr>
            <w:tcW w:w="2790" w:type="dxa"/>
          </w:tcPr>
          <w:p w14:paraId="2FD779E4" w14:textId="77777777" w:rsidR="00CF2315" w:rsidRDefault="00CF2315" w:rsidP="001F65E0">
            <w:pPr>
              <w:rPr>
                <w:sz w:val="20"/>
              </w:rPr>
            </w:pPr>
            <w:r>
              <w:rPr>
                <w:sz w:val="20"/>
              </w:rPr>
              <w:t>Abstract</w:t>
            </w:r>
          </w:p>
        </w:tc>
        <w:tc>
          <w:tcPr>
            <w:tcW w:w="2430" w:type="dxa"/>
          </w:tcPr>
          <w:p w14:paraId="786BE5BC" w14:textId="77777777" w:rsidR="00CF2315" w:rsidRDefault="00CF2315" w:rsidP="001F65E0">
            <w:pPr>
              <w:rPr>
                <w:sz w:val="20"/>
              </w:rPr>
            </w:pPr>
            <w:r>
              <w:rPr>
                <w:sz w:val="20"/>
              </w:rPr>
              <w:t xml:space="preserve">10 </w:t>
            </w:r>
            <w:proofErr w:type="spellStart"/>
            <w:r>
              <w:rPr>
                <w:sz w:val="20"/>
              </w:rPr>
              <w:t>pt</w:t>
            </w:r>
            <w:proofErr w:type="spellEnd"/>
          </w:p>
        </w:tc>
      </w:tr>
      <w:tr w:rsidR="00CF2315" w14:paraId="11AF2827" w14:textId="77777777" w:rsidTr="001F65E0">
        <w:trPr>
          <w:cantSplit/>
          <w:jc w:val="center"/>
        </w:trPr>
        <w:tc>
          <w:tcPr>
            <w:tcW w:w="2790" w:type="dxa"/>
          </w:tcPr>
          <w:p w14:paraId="2259CC39" w14:textId="77777777" w:rsidR="00CF2315" w:rsidRDefault="00CF2315" w:rsidP="001F65E0">
            <w:pPr>
              <w:rPr>
                <w:sz w:val="20"/>
              </w:rPr>
            </w:pPr>
            <w:r>
              <w:rPr>
                <w:sz w:val="20"/>
              </w:rPr>
              <w:t>Keywords</w:t>
            </w:r>
          </w:p>
        </w:tc>
        <w:tc>
          <w:tcPr>
            <w:tcW w:w="2430" w:type="dxa"/>
          </w:tcPr>
          <w:p w14:paraId="69FC5E00" w14:textId="77777777" w:rsidR="00CF2315" w:rsidRDefault="00CF2315" w:rsidP="001F65E0">
            <w:pPr>
              <w:rPr>
                <w:sz w:val="20"/>
              </w:rPr>
            </w:pPr>
            <w:r>
              <w:rPr>
                <w:sz w:val="20"/>
              </w:rPr>
              <w:t xml:space="preserve">10 </w:t>
            </w:r>
            <w:proofErr w:type="spellStart"/>
            <w:r>
              <w:rPr>
                <w:sz w:val="20"/>
              </w:rPr>
              <w:t>pt</w:t>
            </w:r>
            <w:proofErr w:type="spellEnd"/>
          </w:p>
        </w:tc>
      </w:tr>
      <w:tr w:rsidR="00CF2315" w14:paraId="470DBFE3" w14:textId="77777777" w:rsidTr="001F65E0">
        <w:trPr>
          <w:cantSplit/>
          <w:jc w:val="center"/>
        </w:trPr>
        <w:tc>
          <w:tcPr>
            <w:tcW w:w="2790" w:type="dxa"/>
          </w:tcPr>
          <w:p w14:paraId="07A42734" w14:textId="77777777" w:rsidR="00CF2315" w:rsidRPr="00931445" w:rsidRDefault="00B20918" w:rsidP="001F65E0">
            <w:pPr>
              <w:rPr>
                <w:b/>
              </w:rPr>
            </w:pPr>
            <w:r>
              <w:rPr>
                <w:b/>
              </w:rPr>
              <w:t>Heading</w:t>
            </w:r>
            <w:r w:rsidR="00CF2315" w:rsidRPr="00931445">
              <w:rPr>
                <w:b/>
              </w:rPr>
              <w:t xml:space="preserve"> 1</w:t>
            </w:r>
          </w:p>
        </w:tc>
        <w:tc>
          <w:tcPr>
            <w:tcW w:w="2430" w:type="dxa"/>
          </w:tcPr>
          <w:p w14:paraId="3F80B0DC" w14:textId="77777777"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14:paraId="7E178756" w14:textId="77777777" w:rsidTr="001F65E0">
        <w:trPr>
          <w:cantSplit/>
          <w:jc w:val="center"/>
        </w:trPr>
        <w:tc>
          <w:tcPr>
            <w:tcW w:w="2790" w:type="dxa"/>
          </w:tcPr>
          <w:p w14:paraId="75874ABE" w14:textId="77777777" w:rsidR="00CF2315" w:rsidRPr="00B20918" w:rsidRDefault="00CF2315" w:rsidP="001F65E0">
            <w:pPr>
              <w:rPr>
                <w:i/>
              </w:rPr>
            </w:pPr>
            <w:r w:rsidRPr="00B20918">
              <w:rPr>
                <w:i/>
              </w:rPr>
              <w:t>Heading 2</w:t>
            </w:r>
          </w:p>
        </w:tc>
        <w:tc>
          <w:tcPr>
            <w:tcW w:w="2430" w:type="dxa"/>
          </w:tcPr>
          <w:p w14:paraId="624B4EB6" w14:textId="77777777" w:rsidR="00CF2315" w:rsidRPr="00B20918" w:rsidRDefault="00CF2315" w:rsidP="008233E8">
            <w:pPr>
              <w:rPr>
                <w:i/>
              </w:rPr>
            </w:pPr>
            <w:r w:rsidRPr="00B20918">
              <w:rPr>
                <w:i/>
              </w:rPr>
              <w:t>1</w:t>
            </w:r>
            <w:r w:rsidR="00B20918">
              <w:rPr>
                <w:i/>
              </w:rPr>
              <w:t>2</w:t>
            </w:r>
            <w:r w:rsidRPr="00B20918">
              <w:rPr>
                <w:i/>
              </w:rPr>
              <w:t xml:space="preserve"> </w:t>
            </w:r>
            <w:proofErr w:type="spellStart"/>
            <w:r w:rsidRPr="00B20918">
              <w:rPr>
                <w:i/>
              </w:rPr>
              <w:t>pt</w:t>
            </w:r>
            <w:proofErr w:type="spellEnd"/>
            <w:r w:rsidRPr="00B20918">
              <w:rPr>
                <w:i/>
              </w:rPr>
              <w:t xml:space="preserve">, </w:t>
            </w:r>
            <w:r w:rsidR="008233E8">
              <w:rPr>
                <w:i/>
              </w:rPr>
              <w:t>italic</w:t>
            </w:r>
          </w:p>
        </w:tc>
      </w:tr>
      <w:tr w:rsidR="00CF2315" w:rsidRPr="00C50E5E" w14:paraId="52E7602B" w14:textId="77777777" w:rsidTr="001F65E0">
        <w:trPr>
          <w:cantSplit/>
          <w:jc w:val="center"/>
        </w:trPr>
        <w:tc>
          <w:tcPr>
            <w:tcW w:w="2790" w:type="dxa"/>
          </w:tcPr>
          <w:p w14:paraId="67AFEBAC" w14:textId="77777777" w:rsidR="00CF2315" w:rsidRPr="00C50E5E" w:rsidRDefault="00CF2315" w:rsidP="001F65E0">
            <w:pPr>
              <w:rPr>
                <w:i/>
                <w:sz w:val="22"/>
                <w:szCs w:val="22"/>
              </w:rPr>
            </w:pPr>
            <w:r w:rsidRPr="00C50E5E">
              <w:rPr>
                <w:i/>
                <w:sz w:val="22"/>
                <w:szCs w:val="22"/>
              </w:rPr>
              <w:t>Heading 3</w:t>
            </w:r>
          </w:p>
        </w:tc>
        <w:tc>
          <w:tcPr>
            <w:tcW w:w="2430" w:type="dxa"/>
          </w:tcPr>
          <w:p w14:paraId="62F10205" w14:textId="77777777" w:rsidR="00CF2315" w:rsidRPr="00C50E5E" w:rsidRDefault="00CF2315" w:rsidP="001F65E0">
            <w:pPr>
              <w:rPr>
                <w:i/>
                <w:sz w:val="22"/>
                <w:szCs w:val="22"/>
              </w:rPr>
            </w:pPr>
            <w:r w:rsidRPr="00C50E5E">
              <w:rPr>
                <w:i/>
                <w:sz w:val="22"/>
                <w:szCs w:val="22"/>
              </w:rPr>
              <w:t xml:space="preserve">11 </w:t>
            </w:r>
            <w:proofErr w:type="spellStart"/>
            <w:r w:rsidRPr="00C50E5E">
              <w:rPr>
                <w:i/>
                <w:sz w:val="22"/>
                <w:szCs w:val="22"/>
              </w:rPr>
              <w:t>pt</w:t>
            </w:r>
            <w:proofErr w:type="spellEnd"/>
            <w:r w:rsidRPr="00C50E5E">
              <w:rPr>
                <w:i/>
                <w:sz w:val="22"/>
                <w:szCs w:val="22"/>
              </w:rPr>
              <w:t>, italic</w:t>
            </w:r>
          </w:p>
        </w:tc>
      </w:tr>
      <w:tr w:rsidR="00CF2315" w:rsidRPr="00931445" w14:paraId="284D6FBF" w14:textId="77777777" w:rsidTr="001F65E0">
        <w:trPr>
          <w:cantSplit/>
          <w:jc w:val="center"/>
        </w:trPr>
        <w:tc>
          <w:tcPr>
            <w:tcW w:w="2790" w:type="dxa"/>
          </w:tcPr>
          <w:p w14:paraId="1161301C" w14:textId="77777777" w:rsidR="00CF2315" w:rsidRPr="00931445" w:rsidRDefault="00931445" w:rsidP="001F65E0">
            <w:r>
              <w:t>Body Text</w:t>
            </w:r>
          </w:p>
        </w:tc>
        <w:tc>
          <w:tcPr>
            <w:tcW w:w="2430" w:type="dxa"/>
          </w:tcPr>
          <w:p w14:paraId="587F5785" w14:textId="77777777" w:rsidR="00CF2315" w:rsidRPr="00931445" w:rsidRDefault="00CF2315" w:rsidP="00931445">
            <w:r w:rsidRPr="00931445">
              <w:t>1</w:t>
            </w:r>
            <w:r w:rsidR="00931445" w:rsidRPr="00931445">
              <w:t>2</w:t>
            </w:r>
            <w:r w:rsidRPr="00931445">
              <w:t xml:space="preserve"> </w:t>
            </w:r>
            <w:proofErr w:type="spellStart"/>
            <w:r w:rsidRPr="00931445">
              <w:t>pt</w:t>
            </w:r>
            <w:proofErr w:type="spellEnd"/>
          </w:p>
        </w:tc>
      </w:tr>
      <w:tr w:rsidR="00CF2315" w:rsidRPr="00931445" w14:paraId="59340D72" w14:textId="77777777" w:rsidTr="001F65E0">
        <w:trPr>
          <w:cantSplit/>
          <w:jc w:val="center"/>
        </w:trPr>
        <w:tc>
          <w:tcPr>
            <w:tcW w:w="2790" w:type="dxa"/>
          </w:tcPr>
          <w:p w14:paraId="3DC4B17A" w14:textId="77777777" w:rsidR="00CF2315" w:rsidRPr="00931445" w:rsidRDefault="00CF2315" w:rsidP="001F65E0">
            <w:pPr>
              <w:rPr>
                <w:sz w:val="20"/>
                <w:szCs w:val="20"/>
              </w:rPr>
            </w:pPr>
            <w:r w:rsidRPr="00931445">
              <w:rPr>
                <w:sz w:val="20"/>
                <w:szCs w:val="20"/>
              </w:rPr>
              <w:t>Figure caption</w:t>
            </w:r>
          </w:p>
        </w:tc>
        <w:tc>
          <w:tcPr>
            <w:tcW w:w="2430" w:type="dxa"/>
          </w:tcPr>
          <w:p w14:paraId="3DD96CE9"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r w:rsidR="00CF2315" w:rsidRPr="00931445" w14:paraId="2558511A" w14:textId="77777777" w:rsidTr="001F65E0">
        <w:trPr>
          <w:cantSplit/>
          <w:jc w:val="center"/>
        </w:trPr>
        <w:tc>
          <w:tcPr>
            <w:tcW w:w="2790" w:type="dxa"/>
          </w:tcPr>
          <w:p w14:paraId="3CF4B059" w14:textId="77777777" w:rsidR="00CF2315" w:rsidRPr="00931445" w:rsidRDefault="00CF2315" w:rsidP="001F65E0">
            <w:pPr>
              <w:rPr>
                <w:sz w:val="20"/>
                <w:szCs w:val="20"/>
              </w:rPr>
            </w:pPr>
            <w:r w:rsidRPr="00931445">
              <w:rPr>
                <w:sz w:val="20"/>
                <w:szCs w:val="20"/>
              </w:rPr>
              <w:t>Table caption</w:t>
            </w:r>
          </w:p>
        </w:tc>
        <w:tc>
          <w:tcPr>
            <w:tcW w:w="2430" w:type="dxa"/>
          </w:tcPr>
          <w:p w14:paraId="121E0952"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bl>
    <w:p w14:paraId="482C22C5" w14:textId="77777777" w:rsidR="00CF2315" w:rsidRPr="00F155F4" w:rsidRDefault="00CF2315" w:rsidP="00B03DEA">
      <w:pPr>
        <w:pStyle w:val="BodyText"/>
      </w:pPr>
    </w:p>
    <w:p w14:paraId="603EAE9D" w14:textId="77777777" w:rsidR="00023A72" w:rsidRPr="00CF2315" w:rsidRDefault="00B20918" w:rsidP="00CF2315">
      <w:pPr>
        <w:pStyle w:val="Heading1"/>
      </w:pPr>
      <w:r>
        <w:t>2</w:t>
      </w:r>
      <w:r>
        <w:tab/>
        <w:t>Parts o</w:t>
      </w:r>
      <w:r w:rsidRPr="00CF2315">
        <w:t xml:space="preserve">f </w:t>
      </w:r>
      <w:r>
        <w:t>a</w:t>
      </w:r>
      <w:r w:rsidRPr="00CF2315">
        <w:t xml:space="preserve"> Manuscript</w:t>
      </w:r>
    </w:p>
    <w:p w14:paraId="5FBDAF13" w14:textId="77777777"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14:paraId="0AF25747" w14:textId="77777777"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14:paraId="0E0AFD70" w14:textId="04631A0D" w:rsidR="00E12C3D" w:rsidRDefault="00E12C3D" w:rsidP="00E12C3D">
      <w:pPr>
        <w:pStyle w:val="BodyText"/>
      </w:pPr>
      <w:r>
        <w:t xml:space="preserve">The article title appears </w:t>
      </w:r>
      <w:r w:rsidR="00FC730E">
        <w:t>left justified at the</w:t>
      </w:r>
      <w:r>
        <w:t xml:space="preserve"> top of the first page. The title font is 16 </w:t>
      </w:r>
      <w:proofErr w:type="spellStart"/>
      <w:r>
        <w:t>pt</w:t>
      </w:r>
      <w:proofErr w:type="spellEnd"/>
      <w:r>
        <w:t xml:space="preserve">, bold. The rules for capitalizing the title are the same as for sentences; only the first word, proper nouns, and acronyms should be capitalized. Do not begin titles with articles (e.g., a, an, the) or prepositions (e.g., on, by, etc.). The word “novel” should not appear in the title, as publication will imply novelty. Avoid the use of acronyms in the </w:t>
      </w:r>
      <w:proofErr w:type="gramStart"/>
      <w:r>
        <w:t>title, unless</w:t>
      </w:r>
      <w:proofErr w:type="gramEnd"/>
      <w:r>
        <w:t xml:space="preserve"> they are widely understood. </w:t>
      </w:r>
    </w:p>
    <w:p w14:paraId="56A95F78" w14:textId="77777777" w:rsidR="00E12C3D" w:rsidRPr="00E12C3D" w:rsidRDefault="00E12C3D" w:rsidP="00E12C3D">
      <w:pPr>
        <w:pStyle w:val="BodyTextIndented"/>
      </w:pPr>
      <w:r>
        <w:lastRenderedPageBreak/>
        <w:t>The list of authors immediately fo</w:t>
      </w:r>
      <w:r w:rsidR="00221C7B">
        <w:t xml:space="preserve">llows the title. The font is 12 </w:t>
      </w:r>
      <w:proofErr w:type="spellStart"/>
      <w:r w:rsidR="00221C7B">
        <w:t>pt</w:t>
      </w:r>
      <w:proofErr w:type="spellEnd"/>
      <w:r>
        <w:t xml:space="preserve"> bold and the author names are</w:t>
      </w:r>
      <w:r w:rsidR="00FC730E">
        <w:t xml:space="preserve"> left justified</w:t>
      </w:r>
      <w:r>
        <w:t>. The author affiliations and addresses</w:t>
      </w:r>
      <w:r w:rsidR="00221C7B">
        <w:t xml:space="preserve"> follow the names, in 10 </w:t>
      </w:r>
      <w:proofErr w:type="spellStart"/>
      <w:r>
        <w:t>pt</w:t>
      </w:r>
      <w:proofErr w:type="spellEnd"/>
      <w:r>
        <w:t xml:space="preserve">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14:paraId="3B8B547A" w14:textId="77777777" w:rsidR="00D018A6" w:rsidRDefault="00EB71E2" w:rsidP="00B20918">
      <w:pPr>
        <w:pStyle w:val="Heading2"/>
      </w:pPr>
      <w:r w:rsidRPr="00B20918">
        <w:t>2</w:t>
      </w:r>
      <w:r w:rsidR="00F155F4" w:rsidRPr="00B20918">
        <w:t>.</w:t>
      </w:r>
      <w:r w:rsidRPr="00B20918">
        <w:t>2</w:t>
      </w:r>
      <w:r w:rsidR="00EF010D" w:rsidRPr="00B20918">
        <w:tab/>
      </w:r>
      <w:r w:rsidR="009952E0" w:rsidRPr="00B20918">
        <w:t>Abstract</w:t>
      </w:r>
    </w:p>
    <w:p w14:paraId="5ED69E0B" w14:textId="2AC8540E" w:rsidR="00D018A6" w:rsidRDefault="00D018A6" w:rsidP="00D018A6">
      <w:pPr>
        <w:pStyle w:val="BodyText"/>
        <w:rPr>
          <w:rFonts w:ascii="Calibri" w:hAnsi="Calibri" w:cs="Calibri"/>
        </w:rPr>
      </w:pPr>
      <w:r>
        <w:t xml:space="preserve">The abstract should be a summary of the paper and not an introduction. Because the abstract may be used in abstracting journals, it should be self-contained (i.e., no numerical references) and substantive in nature, presenting concisely the objectives, methodology used, results obtained, and their significance. Please note that the following journals </w:t>
      </w:r>
      <w:r w:rsidR="00F4305A">
        <w:t>require</w:t>
      </w:r>
      <w:r>
        <w:t xml:space="preserve"> the use of </w:t>
      </w:r>
      <w:r>
        <w:rPr>
          <w:b/>
          <w:bCs/>
        </w:rPr>
        <w:t>structured abstracts</w:t>
      </w:r>
      <w:r>
        <w:t xml:space="preserve"> in manuscript submissions:</w:t>
      </w:r>
      <w:r>
        <w:rPr>
          <w:i/>
          <w:iCs/>
        </w:rPr>
        <w:t xml:space="preserve"> Neurophotonics</w:t>
      </w:r>
      <w:r>
        <w:t>,</w:t>
      </w:r>
      <w:r>
        <w:rPr>
          <w:i/>
          <w:iCs/>
        </w:rPr>
        <w:t xml:space="preserve"> </w:t>
      </w:r>
      <w:r>
        <w:t xml:space="preserve">the </w:t>
      </w:r>
      <w:r>
        <w:rPr>
          <w:i/>
          <w:iCs/>
        </w:rPr>
        <w:t>Journal of Biomedical Optics</w:t>
      </w:r>
      <w:r>
        <w:t xml:space="preserve">, and the </w:t>
      </w:r>
      <w:r>
        <w:rPr>
          <w:i/>
          <w:iCs/>
        </w:rPr>
        <w:t xml:space="preserve">Journal of </w:t>
      </w:r>
      <w:r w:rsidR="00F4305A">
        <w:rPr>
          <w:i/>
          <w:iCs/>
        </w:rPr>
        <w:t xml:space="preserve">Medical Imaging. </w:t>
      </w:r>
      <w:r w:rsidR="00F4305A">
        <w:t xml:space="preserve">Structured abstracts are encouraged for the </w:t>
      </w:r>
      <w:r w:rsidR="00F4305A">
        <w:rPr>
          <w:i/>
          <w:iCs/>
        </w:rPr>
        <w:t xml:space="preserve">Journal of </w:t>
      </w:r>
      <w:r>
        <w:rPr>
          <w:i/>
          <w:iCs/>
        </w:rPr>
        <w:t>Micro/Nanolithography, MEMS, and MOEMS</w:t>
      </w:r>
      <w:r>
        <w:t>. Helpful guidelines for structured abstracts are available on the website of the journal.</w:t>
      </w:r>
    </w:p>
    <w:p w14:paraId="3D7B3603" w14:textId="0AE50566" w:rsidR="00CC31DC" w:rsidRPr="00B20918" w:rsidRDefault="00EB71E2" w:rsidP="00B20918">
      <w:pPr>
        <w:pStyle w:val="Heading2"/>
      </w:pPr>
      <w:r w:rsidRPr="00B20918">
        <w:t>2</w:t>
      </w:r>
      <w:r w:rsidR="00CC31DC" w:rsidRPr="00B20918">
        <w:t>.</w:t>
      </w:r>
      <w:r w:rsidRPr="00B20918">
        <w:t>3</w:t>
      </w:r>
      <w:r w:rsidR="00CC31DC" w:rsidRPr="00B20918">
        <w:t xml:space="preserve"> Subject Terms</w:t>
      </w:r>
      <w:r w:rsidR="006D7509" w:rsidRPr="00B20918">
        <w:t>/Keywords</w:t>
      </w:r>
    </w:p>
    <w:p w14:paraId="3AD3DBF2" w14:textId="77777777" w:rsidR="00CC31DC" w:rsidRPr="00CC31DC" w:rsidRDefault="00EB4EBC" w:rsidP="00CC31DC">
      <w:pPr>
        <w:pStyle w:val="BodyText"/>
      </w:pPr>
      <w:r>
        <w:t>Keywords are required. Please provide 3-6 keywords related to your paper.</w:t>
      </w:r>
    </w:p>
    <w:p w14:paraId="6CA997FF" w14:textId="77777777" w:rsidR="003339D2" w:rsidRPr="00B20918" w:rsidRDefault="00EB71E2" w:rsidP="00B20918">
      <w:pPr>
        <w:pStyle w:val="Heading2"/>
      </w:pPr>
      <w:r w:rsidRPr="00B20918">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14:paraId="4138FD9C" w14:textId="77777777"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14:paraId="426619C5" w14:textId="77777777" w:rsidR="006541D1" w:rsidRPr="00F155F4" w:rsidRDefault="006541D1" w:rsidP="006541D1">
      <w:pPr>
        <w:pStyle w:val="BodyTextIndented"/>
      </w:pPr>
      <w:r w:rsidRPr="00F155F4">
        <w:t xml:space="preserve">It is often important to </w:t>
      </w:r>
      <w:proofErr w:type="gramStart"/>
      <w:r w:rsidRPr="00F155F4">
        <w:t>refer back</w:t>
      </w:r>
      <w:proofErr w:type="gramEnd"/>
      <w:r w:rsidRPr="00F155F4">
        <w:t xml:space="preserve"> (or forward) to specific sections. Such references are made by indicating the section number, for example, “In Sec. 2 we showed…” or “Section 2.1 contained </w:t>
      </w:r>
      <w:r w:rsidRPr="00F155F4">
        <w:lastRenderedPageBreak/>
        <w:t xml:space="preserve">a description….” </w:t>
      </w:r>
      <w:r>
        <w:t xml:space="preserve">If the word Section, Reference, Equation, or Figure starts a sentence, it is spelled out. When occurring in the middle of a sentence, these words are abbreviated Sec., Ref., Eq., and Fig. </w:t>
      </w:r>
    </w:p>
    <w:p w14:paraId="61F77B13" w14:textId="77777777"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14:paraId="6E395FF1" w14:textId="77777777" w:rsidR="00CC31DC" w:rsidRPr="00B20918" w:rsidRDefault="00EB71E2" w:rsidP="00B20918">
      <w:pPr>
        <w:pStyle w:val="Heading2"/>
      </w:pPr>
      <w:r w:rsidRPr="00B20918">
        <w:t>2</w:t>
      </w:r>
      <w:r w:rsidR="00CC31DC" w:rsidRPr="00B20918">
        <w:t>.</w:t>
      </w:r>
      <w:r w:rsidRPr="00B20918">
        <w:t>5</w:t>
      </w:r>
      <w:r w:rsidR="00CC31DC" w:rsidRPr="00B20918">
        <w:t xml:space="preserve"> Footnotes</w:t>
      </w:r>
    </w:p>
    <w:p w14:paraId="2A228ACD" w14:textId="77777777" w:rsidR="00CC31DC" w:rsidRPr="005A58FF" w:rsidRDefault="00807B15" w:rsidP="00807B15">
      <w:pPr>
        <w:pStyle w:val="BodyText"/>
      </w:pPr>
      <w:r>
        <w:t>Use textual footnotes only when necessary to present important documentary or explanatory material whose inclusion in the text would be distracting</w:t>
      </w:r>
      <w:r w:rsidR="00CC31DC" w:rsidRPr="005A58FF">
        <w:t>.</w:t>
      </w:r>
      <w:r w:rsidR="00CC31DC" w:rsidRPr="00360ACA">
        <w:rPr>
          <w:rStyle w:val="FooterChar"/>
        </w:rPr>
        <w:footnoteReference w:id="1"/>
      </w:r>
    </w:p>
    <w:p w14:paraId="0A33A3D5" w14:textId="77777777" w:rsidR="0060678F" w:rsidRPr="00B20918" w:rsidRDefault="00EB71E2" w:rsidP="00B20918">
      <w:pPr>
        <w:pStyle w:val="Heading2"/>
      </w:pPr>
      <w:r w:rsidRPr="00B20918">
        <w:t>2</w:t>
      </w:r>
      <w:r w:rsidR="007E5BB8" w:rsidRPr="00B20918">
        <w:t>.</w:t>
      </w:r>
      <w:r w:rsidRPr="00B20918">
        <w:t>6</w:t>
      </w:r>
      <w:r w:rsidR="007E5BB8" w:rsidRPr="00B20918">
        <w:tab/>
      </w:r>
      <w:r w:rsidR="0060678F" w:rsidRPr="00B20918">
        <w:t>Appendices</w:t>
      </w:r>
    </w:p>
    <w:p w14:paraId="7A20CF2F" w14:textId="386FB194" w:rsidR="003339D2" w:rsidRDefault="008F17BD" w:rsidP="00B03DEA">
      <w:pPr>
        <w:pStyle w:val="BodyText"/>
      </w:pPr>
      <w:r>
        <w:t>Brief appendices may be included when necessary, such as derivations of equations, proofs of theorems, and details of algorithms</w:t>
      </w:r>
      <w:r w:rsidR="00CC31DC">
        <w:t>.</w:t>
      </w:r>
      <w:r w:rsidR="0060678F" w:rsidRPr="00F155F4">
        <w:t xml:space="preserve"> </w:t>
      </w:r>
      <w:r w:rsidR="00CC31DC">
        <w:t xml:space="preserve">Equations and figures appearing in </w:t>
      </w:r>
      <w:r w:rsidR="00C03CF4">
        <w:t>a</w:t>
      </w:r>
      <w:r w:rsidR="00CC31DC">
        <w:t>ppendices should continue sequential numbering from earlier in the paper.</w:t>
      </w:r>
    </w:p>
    <w:p w14:paraId="57B92FBD" w14:textId="77777777" w:rsidR="00EC1FEA" w:rsidRDefault="00EC1FEA" w:rsidP="00B20918">
      <w:pPr>
        <w:pStyle w:val="Heading2"/>
      </w:pPr>
      <w:r w:rsidRPr="00EC1FEA">
        <w:t>2.</w:t>
      </w:r>
      <w:r>
        <w:t>7</w:t>
      </w:r>
      <w:r w:rsidRPr="00EC1FEA">
        <w:tab/>
      </w:r>
      <w:r>
        <w:t>Disclosures</w:t>
      </w:r>
    </w:p>
    <w:p w14:paraId="766954A0" w14:textId="77777777"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from  the International Committee of Medical Journal Editors website: </w:t>
      </w:r>
      <w:hyperlink r:id="rId15" w:history="1">
        <w:r w:rsidRPr="002128D1">
          <w:rPr>
            <w:rStyle w:val="Hyperlink"/>
          </w:rPr>
          <w:t>http://www.icmje.org/conflicts-of-interest/</w:t>
        </w:r>
      </w:hyperlink>
      <w:r>
        <w:t xml:space="preserve"> </w:t>
      </w:r>
    </w:p>
    <w:p w14:paraId="41E07EB4" w14:textId="77777777" w:rsidR="00EC1FEA" w:rsidRPr="00EC1FEA" w:rsidRDefault="00EC1FEA" w:rsidP="00EC1FEA"/>
    <w:p w14:paraId="5C698D8A" w14:textId="77777777" w:rsidR="00CC31DC" w:rsidRPr="00B20918" w:rsidRDefault="00EB71E2" w:rsidP="00B20918">
      <w:pPr>
        <w:pStyle w:val="Heading2"/>
      </w:pPr>
      <w:r w:rsidRPr="00B20918">
        <w:lastRenderedPageBreak/>
        <w:t>2.</w:t>
      </w:r>
      <w:r w:rsidR="00EC1FEA">
        <w:t>8</w:t>
      </w:r>
      <w:r w:rsidR="00CC31DC" w:rsidRPr="00B20918">
        <w:tab/>
        <w:t>Acknowledgments</w:t>
      </w:r>
    </w:p>
    <w:p w14:paraId="5867D247" w14:textId="77777777" w:rsidR="00CC31DC" w:rsidRPr="00F155F4"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14:paraId="598C698F" w14:textId="24E2EBFF" w:rsidR="0008499C" w:rsidRDefault="00EB71E2" w:rsidP="00B20918">
      <w:pPr>
        <w:pStyle w:val="Heading2"/>
      </w:pPr>
      <w:r w:rsidRPr="00B20918">
        <w:t>2.</w:t>
      </w:r>
      <w:r w:rsidR="00DF4268">
        <w:t>9</w:t>
      </w:r>
      <w:r w:rsidR="0008499C">
        <w:t xml:space="preserve"> </w:t>
      </w:r>
      <w:r w:rsidR="0008499C" w:rsidRPr="0008499C">
        <w:t>Code, Data, and Materials Availability</w:t>
      </w:r>
    </w:p>
    <w:p w14:paraId="4AF1B2EE" w14:textId="6E778F50" w:rsidR="002476FA" w:rsidRDefault="002476FA" w:rsidP="002476FA">
      <w:pPr>
        <w:spacing w:line="480" w:lineRule="auto"/>
      </w:pPr>
      <w:r>
        <w:t>Availability of code, data</w:t>
      </w:r>
      <w:r w:rsidR="008E7B24">
        <w:t>,</w:t>
      </w:r>
      <w:r>
        <w:t xml:space="preserve"> and/or materials used in the research results reported in the manuscript</w:t>
      </w:r>
    </w:p>
    <w:p w14:paraId="308456E7" w14:textId="1113B6C8" w:rsidR="00D05C91" w:rsidRPr="00D05C91" w:rsidRDefault="002476FA" w:rsidP="002476FA">
      <w:pPr>
        <w:spacing w:line="480" w:lineRule="auto"/>
      </w:pPr>
      <w:r>
        <w:t xml:space="preserve">may be declared under the heading </w:t>
      </w:r>
      <w:r w:rsidR="0004213E">
        <w:t>“</w:t>
      </w:r>
      <w:r>
        <w:t>Code, Data, and Materials Availability,” following the Acknowledgments section. As relevant, provide specific access information or restrictions (i.e., links to repository access addresses with guidance on commercial or public access).</w:t>
      </w:r>
    </w:p>
    <w:p w14:paraId="21FAE442" w14:textId="6BE922BB" w:rsidR="00EC427A" w:rsidRPr="00B20918" w:rsidRDefault="0008499C" w:rsidP="00B20918">
      <w:pPr>
        <w:pStyle w:val="Heading2"/>
      </w:pPr>
      <w:r w:rsidRPr="00B20918">
        <w:t>2.</w:t>
      </w:r>
      <w:r>
        <w:t xml:space="preserve">10 </w:t>
      </w:r>
      <w:r w:rsidR="00A06481" w:rsidRPr="00B20918">
        <w:tab/>
      </w:r>
      <w:r w:rsidR="00EC427A" w:rsidRPr="00B20918">
        <w:t xml:space="preserve">References </w:t>
      </w:r>
    </w:p>
    <w:p w14:paraId="3113721F" w14:textId="77777777"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14:paraId="520DE74D" w14:textId="77777777"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title (in italics), volume number if applicable (in bold), inclusive page numbers, publisher, city, and year.</w:t>
      </w:r>
    </w:p>
    <w:p w14:paraId="7A6F5F38" w14:textId="77777777" w:rsidR="00C031EE" w:rsidRDefault="00C031EE" w:rsidP="00C031EE">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lastRenderedPageBreak/>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14:paraId="1DA4D6EA" w14:textId="77777777" w:rsidR="00EB71E2" w:rsidRPr="00EB71E2" w:rsidRDefault="00EB71E2" w:rsidP="00B20918">
      <w:pPr>
        <w:pStyle w:val="Heading3"/>
      </w:pPr>
      <w:r w:rsidRPr="00EB71E2">
        <w:t>2.</w:t>
      </w:r>
      <w:r>
        <w:t>8</w:t>
      </w:r>
      <w:r w:rsidRPr="00EB71E2">
        <w:t>.1 Reference linking and DOIs</w:t>
      </w:r>
    </w:p>
    <w:p w14:paraId="57D59451" w14:textId="77777777"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The use of DOIs allows readers to easily access cited articles.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16" w:history="1">
        <w:r w:rsidRPr="003548F4">
          <w:rPr>
            <w:rStyle w:val="Hyperlink"/>
          </w:rPr>
          <w:t>http://www.crossref.org/freeTextQuery/</w:t>
        </w:r>
      </w:hyperlink>
      <w:r w:rsidRPr="00453D58">
        <w:t>.</w:t>
      </w:r>
      <w:r>
        <w:t xml:space="preserve"> The inclusion of DOIs will facilitate reference linking and is highly recommended.</w:t>
      </w:r>
    </w:p>
    <w:p w14:paraId="37A7C1F1" w14:textId="77777777"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and Photographs</w:t>
      </w:r>
    </w:p>
    <w:p w14:paraId="39C7FE36" w14:textId="4FA44482" w:rsidR="00031888" w:rsidRPr="00F155F4" w:rsidRDefault="00807B15" w:rsidP="00B03DEA">
      <w:pPr>
        <w:pStyle w:val="BodyText"/>
      </w:pPr>
      <w:r>
        <w:t xml:space="preserve">Author biographies are </w:t>
      </w:r>
      <w:r w:rsidR="000071B4">
        <w:t>encouraged, especially for primary and corresponding authors</w:t>
      </w:r>
      <w:r>
        <w:t xml:space="preserve">. Biographies </w:t>
      </w:r>
      <w:r w:rsidR="0008152C">
        <w:t>should be approximately</w:t>
      </w:r>
      <w:r w:rsidR="00930757" w:rsidRPr="00F155F4">
        <w:t xml:space="preserve"> </w:t>
      </w:r>
      <w:r w:rsidR="00020B45">
        <w:t>75</w:t>
      </w:r>
      <w:r w:rsidR="00930757" w:rsidRPr="00F155F4">
        <w:t xml:space="preserve"> words</w:t>
      </w:r>
      <w:r w:rsidR="0008152C">
        <w:t xml:space="preserve"> or fewer</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birthplace/birthdate should not be included.</w:t>
      </w:r>
    </w:p>
    <w:p w14:paraId="48703848" w14:textId="77777777" w:rsidR="00020565" w:rsidRPr="00CF2315" w:rsidRDefault="00B20918" w:rsidP="00CF2315">
      <w:pPr>
        <w:pStyle w:val="Heading1"/>
      </w:pPr>
      <w:r>
        <w:t>3</w:t>
      </w:r>
      <w:r w:rsidRPr="00CF2315">
        <w:tab/>
        <w:t>Section Formatting (Heading 1)</w:t>
      </w:r>
    </w:p>
    <w:p w14:paraId="142BF3C2" w14:textId="77777777"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14:paraId="75330588" w14:textId="77777777" w:rsidR="00BE4BA9" w:rsidRPr="005A58FF" w:rsidRDefault="00BE4BA9" w:rsidP="00B03DEA">
      <w:pPr>
        <w:pStyle w:val="BodyTextIndented"/>
      </w:pPr>
      <w:r w:rsidRPr="005A58FF">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14:paraId="41682B1E" w14:textId="77777777" w:rsidR="0015075D" w:rsidRPr="00B20918" w:rsidRDefault="00EB71E2" w:rsidP="00B20918">
      <w:pPr>
        <w:pStyle w:val="Heading2"/>
      </w:pPr>
      <w:r w:rsidRPr="00B20918">
        <w:lastRenderedPageBreak/>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14:paraId="544AE95A" w14:textId="77777777" w:rsidR="0015075D" w:rsidRPr="00F155F4" w:rsidRDefault="00807B15" w:rsidP="00B03DEA">
      <w:pPr>
        <w:pStyle w:val="BodyText"/>
      </w:pPr>
      <w:r>
        <w:t>Subsection headings should be numbered 1.1, 1.2, etc.</w:t>
      </w:r>
    </w:p>
    <w:p w14:paraId="58E6F829" w14:textId="77777777" w:rsidR="00B57710" w:rsidRPr="00B20918" w:rsidRDefault="00EB71E2" w:rsidP="00B20918">
      <w:pPr>
        <w:pStyle w:val="Heading3"/>
      </w:pPr>
      <w:r w:rsidRPr="00B20918">
        <w:t xml:space="preserve">3.1.1 </w:t>
      </w:r>
      <w:r w:rsidR="0015075D" w:rsidRPr="00B20918">
        <w:t>Sub-subsection headings</w:t>
      </w:r>
      <w:r w:rsidR="00B57710" w:rsidRPr="00B20918">
        <w:t xml:space="preserve"> </w:t>
      </w:r>
      <w:r w:rsidR="002F06E5" w:rsidRPr="00B20918">
        <w:t>(Heading 3)</w:t>
      </w:r>
    </w:p>
    <w:p w14:paraId="2FCB2E43" w14:textId="77777777" w:rsidR="00E13550" w:rsidRPr="005A58FF" w:rsidRDefault="00807B15" w:rsidP="002F06E5">
      <w:pPr>
        <w:pStyle w:val="BodyText"/>
      </w:pPr>
      <w:r>
        <w:t>Sub-subsection headings should be numbered 1.1.1, 1.1.2, etc.</w:t>
      </w:r>
      <w:r w:rsidR="00B20918">
        <w:t xml:space="preserve"> Only the first word is capitalized.</w:t>
      </w:r>
    </w:p>
    <w:p w14:paraId="20BA935D" w14:textId="77777777" w:rsidR="00EF286D" w:rsidRPr="00CF2315" w:rsidRDefault="00B20918" w:rsidP="00CF2315">
      <w:pPr>
        <w:pStyle w:val="Heading1"/>
      </w:pPr>
      <w:r>
        <w:t>4</w:t>
      </w:r>
      <w:r>
        <w:tab/>
        <w:t>Figures a</w:t>
      </w:r>
      <w:r w:rsidRPr="00CF2315">
        <w:t>nd Tables</w:t>
      </w:r>
    </w:p>
    <w:p w14:paraId="30B41427" w14:textId="77777777" w:rsidR="00CF5364" w:rsidRPr="00B20918" w:rsidRDefault="00EB71E2" w:rsidP="00B20918">
      <w:pPr>
        <w:pStyle w:val="Heading2"/>
      </w:pPr>
      <w:r w:rsidRPr="00B20918">
        <w:t>4</w:t>
      </w:r>
      <w:r w:rsidR="009E01E8" w:rsidRPr="00B20918">
        <w:t>.1</w:t>
      </w:r>
      <w:r w:rsidR="00A06481" w:rsidRPr="00B20918">
        <w:tab/>
      </w:r>
      <w:r w:rsidR="00CF5364" w:rsidRPr="00B20918">
        <w:t>Figures</w:t>
      </w:r>
    </w:p>
    <w:p w14:paraId="0775ECF2" w14:textId="75D14758" w:rsidR="00EA6D57" w:rsidRDefault="00CF5364" w:rsidP="008F3C8E">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5C13C3">
        <w:t>Figure</w:t>
      </w:r>
      <w:r w:rsidR="001847B1">
        <w:t>s</w:t>
      </w:r>
      <w:r w:rsidR="005C13C3">
        <w:t xml:space="preserve"> should be embedded in the manuscript for the initial submission</w:t>
      </w:r>
      <w:r w:rsidR="00FB257A">
        <w:t>;</w:t>
      </w:r>
      <w:r w:rsidR="005C13C3">
        <w:t xml:space="preserve"> individual figure files will be requested for the first revision i</w:t>
      </w:r>
      <w:r w:rsidR="00EB71E2">
        <w:t>n</w:t>
      </w:r>
      <w:r w:rsidR="00EA6D57">
        <w:t xml:space="preserve"> .</w:t>
      </w:r>
      <w:proofErr w:type="spellStart"/>
      <w:r w:rsidR="00EA6D57">
        <w:t>tif</w:t>
      </w:r>
      <w:proofErr w:type="spellEnd"/>
      <w:r w:rsidR="00EA6D57">
        <w:t xml:space="preserve">, .eps, </w:t>
      </w:r>
      <w:r w:rsidR="003F5267">
        <w:t>.</w:t>
      </w:r>
      <w:proofErr w:type="spellStart"/>
      <w:r w:rsidR="003F5267">
        <w:t>png</w:t>
      </w:r>
      <w:proofErr w:type="spellEnd"/>
      <w:r w:rsidR="003F5267">
        <w:t xml:space="preserve">, </w:t>
      </w:r>
      <w:r w:rsidR="00EA6D57" w:rsidRPr="00EA6D57">
        <w:t>or PDF format. We cannot accept application files</w:t>
      </w:r>
      <w:r w:rsidR="00FB257A">
        <w:t xml:space="preserve"> (e.g.</w:t>
      </w:r>
      <w:r w:rsidR="00EA6D57" w:rsidRPr="00EA6D57">
        <w:t xml:space="preserve">, Corel Draw, Microsoft </w:t>
      </w:r>
      <w:r w:rsidR="00EA6D57">
        <w:t xml:space="preserve">PowerPoint, </w:t>
      </w:r>
      <w:r w:rsidR="00EA6D57" w:rsidRPr="00EA6D57">
        <w:t>etc.</w:t>
      </w:r>
      <w:r w:rsidR="00FB257A">
        <w:t>).</w:t>
      </w:r>
      <w:r w:rsidR="00EA6D57" w:rsidRPr="00EA6D57">
        <w:t xml:space="preserve">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therefore, </w:t>
      </w:r>
      <w:proofErr w:type="gramStart"/>
      <w:r w:rsidR="00EA6D57" w:rsidRPr="00EA6D57">
        <w:t>all of</w:t>
      </w:r>
      <w:proofErr w:type="gramEnd"/>
      <w:r w:rsidR="00EA6D57" w:rsidRPr="00EA6D57">
        <w:t xml:space="preserve"> the labeled parts should be combined in a single file for Fig</w:t>
      </w:r>
      <w:r w:rsidR="00954F94">
        <w:t>.</w:t>
      </w:r>
      <w:r w:rsidR="00EA6D57" w:rsidRPr="00EA6D57">
        <w:t xml:space="preserve"> </w:t>
      </w:r>
      <w:r w:rsidR="00954F94">
        <w:t>3</w:t>
      </w:r>
      <w:r w:rsidR="00EA6D57" w:rsidRPr="00EA6D57">
        <w:t>.</w:t>
      </w:r>
      <w:r w:rsidR="00EA6D57">
        <w:t xml:space="preserve"> </w:t>
      </w:r>
      <w:r w:rsidR="008F3C8E">
        <w:t>Further details about figure formatting can be found in the author guidelines for eac</w:t>
      </w:r>
      <w:r w:rsidR="00983404">
        <w:t>h</w:t>
      </w:r>
      <w:r w:rsidR="008F3C8E">
        <w:t xml:space="preserve"> SPIE journal</w:t>
      </w:r>
      <w:r w:rsidR="00FB257A">
        <w:t xml:space="preserve">. </w:t>
      </w:r>
      <w:r w:rsidR="008238DB">
        <w:t>A figure caption list should be provided after the references.</w:t>
      </w:r>
    </w:p>
    <w:p w14:paraId="520FAC0C" w14:textId="77777777" w:rsidR="002F06E5" w:rsidRDefault="003D2920" w:rsidP="00187EFA">
      <w:pPr>
        <w:pStyle w:val="Figurecaption"/>
        <w:rPr>
          <w:rStyle w:val="FigurenumberChar"/>
        </w:rPr>
      </w:pPr>
      <w:r>
        <w:rPr>
          <w:b/>
          <w:bCs w:val="0"/>
          <w:noProof/>
        </w:rPr>
        <mc:AlternateContent>
          <mc:Choice Requires="wps">
            <w:drawing>
              <wp:anchor distT="0" distB="0" distL="114300" distR="114300" simplePos="0" relativeHeight="251658752" behindDoc="0" locked="0" layoutInCell="1" allowOverlap="1" wp14:anchorId="75CBC6D5" wp14:editId="2597D443">
                <wp:simplePos x="0" y="0"/>
                <wp:positionH relativeFrom="column">
                  <wp:posOffset>3514725</wp:posOffset>
                </wp:positionH>
                <wp:positionV relativeFrom="paragraph">
                  <wp:posOffset>2019300</wp:posOffset>
                </wp:positionV>
                <wp:extent cx="361950" cy="3333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8E0A4" w14:textId="77777777" w:rsidR="00F6764B" w:rsidRDefault="00F6764B" w:rsidP="00F6764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BC6D5" id="_x0000_t202" coordsize="21600,21600" o:spt="202" path="m,l,21600r21600,l21600,xe">
                <v:stroke joinstyle="miter"/>
                <v:path gradientshapeok="t" o:connecttype="rect"/>
              </v:shapetype>
              <v:shape id="Text Box 7" o:spid="_x0000_s1026" type="#_x0000_t202" style="position:absolute;left:0;text-align:left;margin-left:276.75pt;margin-top:159pt;width:28.5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" stroked="f">
                <v:textbox>
                  <w:txbxContent>
                    <w:p w14:paraId="7798E0A4" w14:textId="77777777" w:rsidR="00F6764B" w:rsidRDefault="00F6764B" w:rsidP="00F6764B">
                      <w:r>
                        <w:t>(b)</w:t>
                      </w:r>
                    </w:p>
                  </w:txbxContent>
                </v:textbox>
              </v:shape>
            </w:pict>
          </mc:Fallback>
        </mc:AlternateContent>
      </w:r>
      <w:r>
        <w:rPr>
          <w:b/>
          <w:bCs w:val="0"/>
          <w:noProof/>
        </w:rPr>
        <mc:AlternateContent>
          <mc:Choice Requires="wps">
            <w:drawing>
              <wp:anchor distT="0" distB="0" distL="114300" distR="114300" simplePos="0" relativeHeight="251657728" behindDoc="0" locked="0" layoutInCell="1" allowOverlap="1" wp14:anchorId="4CB6E3FC" wp14:editId="1F5505A1">
                <wp:simplePos x="0" y="0"/>
                <wp:positionH relativeFrom="column">
                  <wp:posOffset>1933575</wp:posOffset>
                </wp:positionH>
                <wp:positionV relativeFrom="paragraph">
                  <wp:posOffset>2009775</wp:posOffset>
                </wp:positionV>
                <wp:extent cx="361950" cy="3333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7432D" w14:textId="77777777" w:rsidR="00F6764B" w:rsidRDefault="00F6764B">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6E3FC" id="Text Box 6" o:spid="_x0000_s1027" type="#_x0000_t202" style="position:absolute;left:0;text-align:left;margin-left:152.25pt;margin-top:158.25pt;width:28.5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" stroked="f">
                <v:textbox>
                  <w:txbxContent>
                    <w:p w14:paraId="7147432D" w14:textId="77777777" w:rsidR="00F6764B" w:rsidRDefault="00F6764B">
                      <w:r>
                        <w:t>(a)</w:t>
                      </w:r>
                    </w:p>
                  </w:txbxContent>
                </v:textbox>
              </v:shape>
            </w:pict>
          </mc:Fallback>
        </mc:AlternateContent>
      </w:r>
      <w:r w:rsidRPr="008641A7">
        <w:rPr>
          <w:rStyle w:val="FigurenumberChar"/>
          <w:b w:val="0"/>
          <w:noProof/>
        </w:rPr>
        <w:drawing>
          <wp:inline distT="0" distB="0" distL="0" distR="0" wp14:anchorId="1BC5A51E" wp14:editId="085C2926">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3060" cy="1581785"/>
                    </a:xfrm>
                    <a:prstGeom prst="rect">
                      <a:avLst/>
                    </a:prstGeom>
                    <a:noFill/>
                    <a:ln>
                      <a:noFill/>
                    </a:ln>
                  </pic:spPr>
                </pic:pic>
              </a:graphicData>
            </a:graphic>
          </wp:inline>
        </w:drawing>
      </w:r>
      <w:r>
        <w:rPr>
          <w:noProof/>
        </w:rPr>
        <w:drawing>
          <wp:inline distT="0" distB="0" distL="0" distR="0" wp14:anchorId="52A34197" wp14:editId="5C180CD4">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6585" cy="1878330"/>
                    </a:xfrm>
                    <a:prstGeom prst="rect">
                      <a:avLst/>
                    </a:prstGeom>
                    <a:noFill/>
                    <a:ln>
                      <a:noFill/>
                    </a:ln>
                  </pic:spPr>
                </pic:pic>
              </a:graphicData>
            </a:graphic>
          </wp:inline>
        </w:drawing>
      </w:r>
    </w:p>
    <w:p w14:paraId="3E4821AD" w14:textId="77777777" w:rsidR="002F06E5" w:rsidRDefault="002F06E5" w:rsidP="00187EFA">
      <w:pPr>
        <w:pStyle w:val="Figurecaption"/>
        <w:rPr>
          <w:rStyle w:val="FigurenumberChar"/>
        </w:rPr>
      </w:pPr>
    </w:p>
    <w:p w14:paraId="7040B11A" w14:textId="77777777"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14:paraId="7CD728AE" w14:textId="77777777" w:rsidR="005548E8" w:rsidRPr="00B20918" w:rsidRDefault="00187EFA" w:rsidP="00B20918">
      <w:pPr>
        <w:pStyle w:val="Heading2"/>
      </w:pPr>
      <w:r w:rsidRPr="00B20918">
        <w:lastRenderedPageBreak/>
        <w:t>4</w:t>
      </w:r>
      <w:r w:rsidR="009E01E8" w:rsidRPr="00B20918">
        <w:t>.2</w:t>
      </w:r>
      <w:r w:rsidR="00A06481" w:rsidRPr="00B20918">
        <w:tab/>
      </w:r>
      <w:r w:rsidR="005548E8" w:rsidRPr="00B20918">
        <w:t>Tables</w:t>
      </w:r>
    </w:p>
    <w:p w14:paraId="65408D53" w14:textId="77777777"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14:paraId="787A9B91" w14:textId="7C28A4DC" w:rsidR="008238DB" w:rsidRPr="00B20918" w:rsidRDefault="00F6764B" w:rsidP="00B20918">
      <w:pPr>
        <w:pStyle w:val="Heading2"/>
      </w:pPr>
      <w:r w:rsidRPr="00B20918">
        <w:t>4</w:t>
      </w:r>
      <w:r w:rsidR="008238DB" w:rsidRPr="00B20918">
        <w:t xml:space="preserve">.3 </w:t>
      </w:r>
      <w:r w:rsidR="00FB257A">
        <w:t>Video</w:t>
      </w:r>
    </w:p>
    <w:p w14:paraId="12AEF188" w14:textId="684697B2" w:rsidR="008238DB" w:rsidRDefault="00550399" w:rsidP="00550399">
      <w:pPr>
        <w:pStyle w:val="BodyText"/>
      </w:pPr>
      <w:r>
        <w:t>Acceptable file formats, including MOV (.mov), MPEG (.mpg), and MP4 (.mp4), are playable using standard media players, such as VLC or Windows Media Player.</w:t>
      </w:r>
      <w:r w:rsidR="00500BF5">
        <w:t xml:space="preserve"> </w:t>
      </w:r>
      <w:r w:rsidR="00187EFA" w:rsidRPr="00187EFA">
        <w:t xml:space="preserve">The recommended maximum size for each </w:t>
      </w:r>
      <w:r w:rsidR="00FB257A">
        <w:t>video</w:t>
      </w:r>
      <w:r w:rsidR="00187EFA" w:rsidRPr="00187EFA">
        <w:t xml:space="preserve"> file is </w:t>
      </w:r>
      <w:r w:rsidR="00187EFA">
        <w:t>10-12</w:t>
      </w:r>
      <w:r w:rsidR="00187EFA" w:rsidRPr="00187EFA">
        <w:t xml:space="preserve"> MB. Authors </w:t>
      </w:r>
      <w:r w:rsidR="00FB257A">
        <w:t>may</w:t>
      </w:r>
      <w:r w:rsidR="00187EFA" w:rsidRPr="00187EFA">
        <w:t xml:space="preserve">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r w:rsidR="00187EFA" w:rsidRPr="00187EFA">
        <w:t xml:space="preserve">Otherwise </w:t>
      </w:r>
      <w:r w:rsidR="00B72F67">
        <w:t>video</w:t>
      </w:r>
      <w:r w:rsidR="00187EFA" w:rsidRPr="00187EFA">
        <w:t xml:space="preserve"> files are treated in the same manner as figures. The file type should be included in parentheses at the end of the figure caption, along with the file size. See Video 1 for </w:t>
      </w:r>
      <w:r w:rsidR="00187EFA">
        <w:t>an example</w:t>
      </w:r>
      <w:r w:rsidR="00187EFA" w:rsidRPr="00187EFA">
        <w:t>.</w:t>
      </w:r>
    </w:p>
    <w:p w14:paraId="5C749897" w14:textId="77777777" w:rsidR="00187EFA" w:rsidRDefault="003D2920" w:rsidP="00187EFA">
      <w:pPr>
        <w:jc w:val="center"/>
      </w:pPr>
      <w:r>
        <w:rPr>
          <w:noProof/>
        </w:rPr>
        <w:drawing>
          <wp:inline distT="0" distB="0" distL="0" distR="0" wp14:anchorId="21B10C17" wp14:editId="2029977D">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4875" cy="1704975"/>
                    </a:xfrm>
                    <a:prstGeom prst="rect">
                      <a:avLst/>
                    </a:prstGeom>
                    <a:noFill/>
                    <a:ln>
                      <a:noFill/>
                    </a:ln>
                  </pic:spPr>
                </pic:pic>
              </a:graphicData>
            </a:graphic>
          </wp:inline>
        </w:drawing>
      </w:r>
    </w:p>
    <w:p w14:paraId="000EBCD0" w14:textId="2B4B1EB6" w:rsidR="00187EFA" w:rsidRDefault="00187EFA" w:rsidP="00187EFA">
      <w:pPr>
        <w:pStyle w:val="Figurecaption"/>
      </w:pPr>
      <w:r w:rsidRPr="00187EFA">
        <w:rPr>
          <w:rStyle w:val="FigurenumberChar"/>
        </w:rPr>
        <w:t>Video 1</w:t>
      </w:r>
      <w:r>
        <w:t xml:space="preserve"> Example of a </w:t>
      </w:r>
      <w:r w:rsidR="00FB257A">
        <w:t>video</w:t>
      </w:r>
      <w:r>
        <w:t xml:space="preserve"> still image (MPEG, 2.5 MB).</w:t>
      </w:r>
    </w:p>
    <w:p w14:paraId="506E36E0" w14:textId="77777777" w:rsidR="00187EFA" w:rsidRPr="008238DB" w:rsidRDefault="00187EFA" w:rsidP="008238DB">
      <w:pPr>
        <w:pStyle w:val="BodyText"/>
      </w:pPr>
    </w:p>
    <w:p w14:paraId="2F3C1BE0" w14:textId="77777777" w:rsidR="00A06481" w:rsidRPr="00CF2315" w:rsidRDefault="00B20918" w:rsidP="00CF2315">
      <w:pPr>
        <w:pStyle w:val="Heading1"/>
      </w:pPr>
      <w:r>
        <w:lastRenderedPageBreak/>
        <w:t xml:space="preserve">Appendix A: </w:t>
      </w:r>
      <w:r w:rsidRPr="00CF2315">
        <w:t>Miscellaneous Formatting Details</w:t>
      </w:r>
    </w:p>
    <w:p w14:paraId="30062217" w14:textId="77777777" w:rsidR="001A5B69" w:rsidRPr="00B20918" w:rsidRDefault="005A5995" w:rsidP="00B20918">
      <w:pPr>
        <w:pStyle w:val="Heading2"/>
      </w:pPr>
      <w:r w:rsidRPr="00B20918">
        <w:t>A</w:t>
      </w:r>
      <w:r w:rsidR="009E01E8" w:rsidRPr="00B20918">
        <w:t>.1</w:t>
      </w:r>
      <w:r w:rsidR="00A06481" w:rsidRPr="00B20918">
        <w:tab/>
      </w:r>
      <w:r w:rsidR="001B2CF5" w:rsidRPr="00B20918">
        <w:t xml:space="preserve">Formatting </w:t>
      </w:r>
      <w:r w:rsidR="00B472F5" w:rsidRPr="00B20918">
        <w:t>E</w:t>
      </w:r>
      <w:r w:rsidR="00E84176" w:rsidRPr="00B20918">
        <w:t>quations</w:t>
      </w:r>
    </w:p>
    <w:p w14:paraId="76568B4B" w14:textId="77777777"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w:t>
      </w:r>
      <w:proofErr w:type="gramStart"/>
      <w:r w:rsidRPr="00F155F4">
        <w:t>importance;</w:t>
      </w:r>
      <w:proofErr w:type="gramEnd"/>
      <w:r w:rsidRPr="00F155F4">
        <w:t xml:space="preserv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14:paraId="712AAC43" w14:textId="77777777"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w14:anchorId="76A55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5pt;height:31.7pt" o:ole="">
            <v:imagedata r:id="rId20" o:title=""/>
          </v:shape>
          <o:OLEObject Type="Embed" ProgID="Equation.3" ShapeID="_x0000_i1025" DrawAspect="Content" ObjectID="_1678186974" r:id="rId21"/>
        </w:object>
      </w:r>
      <w:r w:rsidR="006541D1">
        <w:t>,</w:t>
      </w:r>
      <w:r w:rsidR="005A5995">
        <w:tab/>
      </w:r>
      <w:r w:rsidRPr="005A58FF">
        <w:t>(</w:t>
      </w:r>
      <w:r w:rsidR="003C2E7F" w:rsidRPr="005A58FF">
        <w:t>1)</w:t>
      </w:r>
    </w:p>
    <w:p w14:paraId="0D1F7576" w14:textId="77777777"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w:t>
      </w:r>
      <w:proofErr w:type="gramStart"/>
      <w:r w:rsidRPr="005A58FF">
        <w:t>are considered to be</w:t>
      </w:r>
      <w:proofErr w:type="gramEnd"/>
      <w:r w:rsidRPr="005A58FF">
        <w:t xml:space="preserve"> part of a sentence and should be punctuated accordingly. </w:t>
      </w:r>
    </w:p>
    <w:p w14:paraId="0AE9F1BC" w14:textId="77777777" w:rsidR="00F31A32" w:rsidRPr="00B20918" w:rsidRDefault="00B20918"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14:paraId="1FC76FFA" w14:textId="693F5E96" w:rsidR="005A5995" w:rsidRPr="0088026F" w:rsidRDefault="00560735" w:rsidP="005A5995">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a similar treatment. </w:t>
      </w:r>
      <w:r w:rsidRPr="00F155F4">
        <w:t xml:space="preserve">The text of the theorem </w:t>
      </w:r>
      <w:proofErr w:type="gramStart"/>
      <w:r w:rsidRPr="00F155F4">
        <w:t>continues on</w:t>
      </w:r>
      <w:proofErr w:type="gramEnd"/>
      <w:r w:rsidRPr="00F155F4">
        <w:t xml:space="preserve"> the same line in normal, 10-pt font.  For example,</w:t>
      </w:r>
    </w:p>
    <w:p w14:paraId="411F9340" w14:textId="77777777" w:rsidR="00560735" w:rsidRDefault="00560735" w:rsidP="005A5995">
      <w:pPr>
        <w:pStyle w:val="TheoremsandAlgorithms"/>
      </w:pPr>
      <w:r w:rsidRPr="005A5995">
        <w:rPr>
          <w:b/>
        </w:rPr>
        <w:t>Theorem 1.</w:t>
      </w:r>
      <w:r w:rsidRPr="005A5995">
        <w:t xml:space="preserve">  For any unbiased estimator…</w:t>
      </w:r>
    </w:p>
    <w:p w14:paraId="7360D863" w14:textId="77777777" w:rsidR="00D4539B" w:rsidRDefault="00D4539B" w:rsidP="00B20918">
      <w:pPr>
        <w:pStyle w:val="Heading2"/>
      </w:pPr>
      <w:r>
        <w:t>Disclosures</w:t>
      </w:r>
    </w:p>
    <w:p w14:paraId="655A3B82" w14:textId="09FAF755" w:rsidR="00D4539B" w:rsidRPr="00D4539B" w:rsidRDefault="00385B31" w:rsidP="00D4539B">
      <w:pPr>
        <w:pStyle w:val="BodyText"/>
      </w:pPr>
      <w:r w:rsidRPr="00385B31">
        <w:t xml:space="preserve">Conflicts of interest should be declared under a </w:t>
      </w:r>
      <w:r w:rsidR="00BC0DC2">
        <w:t>“Disclosures”</w:t>
      </w:r>
      <w:r w:rsidRPr="00385B31">
        <w:t xml:space="preserve"> header. </w:t>
      </w:r>
      <w:r w:rsidR="006D77EF" w:rsidRPr="006D77EF">
        <w:t>If the authors have no relevant financial interests in the manuscript and no other potential conflicts of interest to disclose, a statement to this effect should be included.</w:t>
      </w:r>
    </w:p>
    <w:p w14:paraId="51A9D9A5" w14:textId="77777777" w:rsidR="005A5995" w:rsidRPr="00B20918" w:rsidRDefault="005A5995" w:rsidP="00B20918">
      <w:pPr>
        <w:pStyle w:val="Heading2"/>
      </w:pPr>
      <w:r w:rsidRPr="00B20918">
        <w:lastRenderedPageBreak/>
        <w:t>Acknowledgments</w:t>
      </w:r>
    </w:p>
    <w:p w14:paraId="7C0F6C99" w14:textId="77777777"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14:paraId="6207347D" w14:textId="1BF0E50B" w:rsidR="00827889" w:rsidRPr="00B20918" w:rsidRDefault="00827889" w:rsidP="00827889">
      <w:pPr>
        <w:pStyle w:val="Heading2"/>
      </w:pPr>
      <w:r>
        <w:t>Code, Data, and Materials Availability</w:t>
      </w:r>
    </w:p>
    <w:p w14:paraId="76C62BBB" w14:textId="1EFDE132" w:rsidR="005A5995" w:rsidRDefault="00827889" w:rsidP="00827889">
      <w:pPr>
        <w:pStyle w:val="BodyText"/>
      </w:pPr>
      <w:r>
        <w:t>As relevant</w:t>
      </w:r>
      <w:r w:rsidR="002663C6">
        <w:t xml:space="preserve"> to the research results reported in the manuscript</w:t>
      </w:r>
      <w:r>
        <w:t>, the availability of computer software code, data, and/or materials used</w:t>
      </w:r>
      <w:r w:rsidR="00C56773">
        <w:t xml:space="preserve"> should be declared in this section</w:t>
      </w:r>
      <w:r>
        <w:t>. Provide specific access information or restrictions (i.e., links to repository access addresses, and/or guidance on commercial</w:t>
      </w:r>
      <w:r w:rsidR="009C6826">
        <w:t xml:space="preserve"> </w:t>
      </w:r>
      <w:r>
        <w:t xml:space="preserve">or public access). Note: reporting in this section is required for the </w:t>
      </w:r>
      <w:r w:rsidRPr="009C6826">
        <w:rPr>
          <w:i/>
          <w:iCs/>
        </w:rPr>
        <w:t>Journal of Biomedical Optics</w:t>
      </w:r>
      <w:r w:rsidR="009C6826">
        <w:t xml:space="preserve"> </w:t>
      </w:r>
      <w:r>
        <w:t xml:space="preserve">and </w:t>
      </w:r>
      <w:r w:rsidRPr="009C6826">
        <w:rPr>
          <w:i/>
          <w:iCs/>
        </w:rPr>
        <w:t>Neurophotonics</w:t>
      </w:r>
      <w:r>
        <w:t>.</w:t>
      </w:r>
    </w:p>
    <w:p w14:paraId="2B889268" w14:textId="77777777" w:rsidR="00560735" w:rsidRPr="00B20918" w:rsidRDefault="005A5995" w:rsidP="00B20918">
      <w:pPr>
        <w:pStyle w:val="Heading2"/>
      </w:pPr>
      <w:r w:rsidRPr="00B20918">
        <w:t>References</w:t>
      </w:r>
    </w:p>
    <w:p w14:paraId="316561CB" w14:textId="77777777"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14:paraId="19658390" w14:textId="77777777" w:rsidR="005A5995" w:rsidRPr="005A5995" w:rsidRDefault="005A5995" w:rsidP="005A5995">
      <w:pPr>
        <w:pStyle w:val="References"/>
      </w:pPr>
      <w:r w:rsidRPr="005A5995">
        <w:t xml:space="preserve">L. C. Perelman, J. Paradis, and E. Barrett, </w:t>
      </w:r>
      <w:r w:rsidRPr="005A5995">
        <w:rPr>
          <w:i/>
        </w:rPr>
        <w:t>Mayfield Handbook of Technical and Scientific Writing</w:t>
      </w:r>
      <w:r w:rsidRPr="005A5995">
        <w:t>, Mayfield, Mountain View, Calif</w:t>
      </w:r>
      <w:r>
        <w:t>ornia</w:t>
      </w:r>
      <w:r w:rsidRPr="005A5995">
        <w:t xml:space="preserve"> (1997).</w:t>
      </w:r>
    </w:p>
    <w:p w14:paraId="6674E47B" w14:textId="77777777"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22" w:history="1">
        <w:r w:rsidRPr="005A5995">
          <w:rPr>
            <w:rStyle w:val="Hyperlink"/>
          </w:rPr>
          <w:t>doi:</w:t>
        </w:r>
      </w:hyperlink>
      <w:r w:rsidRPr="005A5995">
        <w:rPr>
          <w:rStyle w:val="Hyperlink"/>
        </w:rPr>
        <w:t>10.1117/1.2338565</w:t>
      </w:r>
      <w:r w:rsidRPr="005A5995">
        <w:t>].</w:t>
      </w:r>
    </w:p>
    <w:p w14:paraId="2D6E333A" w14:textId="77777777"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14:paraId="77B00B2A" w14:textId="77777777" w:rsidR="005A5995" w:rsidRPr="005A5995" w:rsidRDefault="005A5995" w:rsidP="005A5995">
      <w:pPr>
        <w:pStyle w:val="References"/>
      </w:pPr>
      <w:r w:rsidRPr="005A5995">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J. Skilling, Ed., pp. 53-71, Kluwer Academic, Dordrecht, Netherlands (1989).</w:t>
      </w:r>
    </w:p>
    <w:p w14:paraId="37A934F5" w14:textId="77777777" w:rsidR="005A5995" w:rsidRPr="005A5995" w:rsidRDefault="005A5995" w:rsidP="005A5995">
      <w:pPr>
        <w:pStyle w:val="References"/>
      </w:pPr>
      <w:r w:rsidRPr="005A5995">
        <w:t>K. M. Hanson, “Introduction to Bayesian image anal</w:t>
      </w:r>
      <w:smartTag w:uri="urn:schemas-microsoft-com:office:smarttags" w:element="PersonName">
        <w:r w:rsidRPr="005A5995">
          <w:t>ys</w:t>
        </w:r>
      </w:smartTag>
      <w:r w:rsidRPr="005A5995">
        <w:t xml:space="preserve">is,” in Image Processing, M. H. Loew, Ed., </w:t>
      </w:r>
      <w:r w:rsidRPr="005A5995">
        <w:rPr>
          <w:i/>
        </w:rPr>
        <w:t>Proc. SPIE</w:t>
      </w:r>
      <w:r w:rsidRPr="005A5995">
        <w:t xml:space="preserve"> </w:t>
      </w:r>
      <w:r w:rsidRPr="005A5995">
        <w:rPr>
          <w:b/>
        </w:rPr>
        <w:t>1898</w:t>
      </w:r>
      <w:r w:rsidRPr="005A5995">
        <w:t>, 716-731 (1993) [</w:t>
      </w:r>
      <w:hyperlink r:id="rId23" w:history="1">
        <w:r w:rsidRPr="005A5995">
          <w:rPr>
            <w:rStyle w:val="Hyperlink"/>
          </w:rPr>
          <w:t>doi:</w:t>
        </w:r>
      </w:hyperlink>
      <w:r w:rsidRPr="005A5995">
        <w:rPr>
          <w:rStyle w:val="Hyperlink"/>
        </w:rPr>
        <w:t>10.1117/12.154577</w:t>
      </w:r>
      <w:r w:rsidRPr="005A5995">
        <w:t>].</w:t>
      </w:r>
    </w:p>
    <w:p w14:paraId="716167A7" w14:textId="77777777" w:rsidR="005A5995" w:rsidRDefault="005A5995" w:rsidP="005A5995">
      <w:pPr>
        <w:pStyle w:val="References"/>
        <w:numPr>
          <w:ilvl w:val="0"/>
          <w:numId w:val="0"/>
        </w:numPr>
        <w:ind w:left="720"/>
      </w:pPr>
    </w:p>
    <w:p w14:paraId="40D26AE7" w14:textId="77777777" w:rsidR="007619B3" w:rsidRPr="005A5995" w:rsidRDefault="005A5995" w:rsidP="002B7A82">
      <w:pPr>
        <w:pStyle w:val="BodyText"/>
      </w:pPr>
      <w:r>
        <w:rPr>
          <w:b/>
        </w:rPr>
        <w:t>First Author</w:t>
      </w:r>
      <w:r>
        <w:t xml:space="preserve"> is an assistant professor at the University of </w:t>
      </w:r>
      <w:r w:rsidR="00D94A36">
        <w:t>Optical Engineering</w:t>
      </w:r>
      <w:r>
        <w:t>. He received his BS and MS degrees in ph</w:t>
      </w:r>
      <w:smartTag w:uri="urn:schemas-microsoft-com:office:smarttags" w:element="PersonName">
        <w:r>
          <w:t>ys</w:t>
        </w:r>
      </w:smartTag>
      <w:r>
        <w:t xml:space="preserve">ics from the </w:t>
      </w:r>
      <w:smartTag w:uri="urn:schemas-microsoft-com:office:smarttags" w:element="PlaceType">
        <w:r>
          <w:t>University</w:t>
        </w:r>
      </w:smartTag>
      <w:r>
        <w:t xml:space="preserve"> of </w:t>
      </w:r>
      <w:r w:rsidR="00D94A36">
        <w:t>Optics</w:t>
      </w:r>
      <w:r>
        <w:t xml:space="preserve"> in 1985 and 1987, respectively, and his PhD degree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br/>
        <w:t xml:space="preserve">Biographies and </w:t>
      </w:r>
      <w:r w:rsidRPr="002B7A82">
        <w:t>photographs</w:t>
      </w:r>
      <w:r>
        <w:t xml:space="preserve"> </w:t>
      </w:r>
      <w:r w:rsidR="00B33706">
        <w:t>for</w:t>
      </w:r>
      <w:r>
        <w:t xml:space="preserve"> the other authors are not available.</w:t>
      </w:r>
    </w:p>
    <w:p w14:paraId="635BF5DC" w14:textId="77777777" w:rsidR="00D742E3" w:rsidRDefault="00D742E3" w:rsidP="005A58FF">
      <w:pPr>
        <w:rPr>
          <w:b/>
          <w:u w:val="single"/>
        </w:rPr>
      </w:pPr>
    </w:p>
    <w:p w14:paraId="59F3DFDF" w14:textId="77777777" w:rsidR="00D742E3" w:rsidRDefault="00D742E3" w:rsidP="005A58FF">
      <w:pPr>
        <w:rPr>
          <w:b/>
          <w:u w:val="single"/>
        </w:rPr>
      </w:pPr>
    </w:p>
    <w:p w14:paraId="7BE05DE0" w14:textId="77777777" w:rsidR="007619B3" w:rsidRDefault="002F06E5" w:rsidP="005A58FF">
      <w:pPr>
        <w:rPr>
          <w:b/>
          <w:u w:val="single"/>
        </w:rPr>
      </w:pPr>
      <w:r>
        <w:rPr>
          <w:b/>
          <w:u w:val="single"/>
        </w:rPr>
        <w:t>Caption List</w:t>
      </w:r>
    </w:p>
    <w:p w14:paraId="697E61D8" w14:textId="77777777" w:rsidR="002F06E5" w:rsidRDefault="002F06E5" w:rsidP="005A58FF"/>
    <w:p w14:paraId="307C84E5" w14:textId="77777777"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14:paraId="34030E79" w14:textId="77777777" w:rsidR="00954F94" w:rsidRDefault="00954F94" w:rsidP="00954F94">
      <w:pPr>
        <w:pStyle w:val="BodyText"/>
        <w:rPr>
          <w:noProof/>
        </w:rPr>
      </w:pPr>
      <w:r w:rsidRPr="00954F94">
        <w:rPr>
          <w:b/>
          <w:noProof/>
        </w:rPr>
        <w:t>Fig. 2</w:t>
      </w:r>
      <w:r>
        <w:rPr>
          <w:noProof/>
        </w:rPr>
        <w:t xml:space="preserve"> Styles window.</w:t>
      </w:r>
    </w:p>
    <w:p w14:paraId="744F0428" w14:textId="77777777" w:rsidR="002F06E5" w:rsidRDefault="00954F94" w:rsidP="00954F94">
      <w:pPr>
        <w:pStyle w:val="BodyText"/>
      </w:pPr>
      <w:r w:rsidRPr="00954F94">
        <w:rPr>
          <w:b/>
          <w:noProof/>
        </w:rPr>
        <w:t>Fig. 3</w:t>
      </w:r>
      <w:r>
        <w:rPr>
          <w:noProof/>
        </w:rPr>
        <w:t xml:space="preserve"> </w:t>
      </w:r>
      <w:r w:rsidR="00F6764B">
        <w:t>Example of a figure caption: (a) sun and (b) blob.</w:t>
      </w:r>
    </w:p>
    <w:p w14:paraId="165F6852" w14:textId="78737ABF" w:rsidR="00954F94" w:rsidRDefault="00954F94" w:rsidP="00954F94">
      <w:pPr>
        <w:pStyle w:val="BodyText"/>
      </w:pPr>
      <w:r w:rsidRPr="00187EFA">
        <w:rPr>
          <w:rStyle w:val="FigurenumberChar"/>
        </w:rPr>
        <w:t>Video 1</w:t>
      </w:r>
      <w:r>
        <w:t xml:space="preserve"> Example of a </w:t>
      </w:r>
      <w:r w:rsidR="00B72F67">
        <w:t>video</w:t>
      </w:r>
      <w:r>
        <w:t xml:space="preserve"> still image (MPEG, 2.5 MB).</w:t>
      </w:r>
    </w:p>
    <w:p w14:paraId="6531D9F1" w14:textId="77777777" w:rsidR="002F06E5" w:rsidRPr="002F06E5" w:rsidRDefault="002F06E5" w:rsidP="00954F94">
      <w:pPr>
        <w:pStyle w:val="BodyText"/>
        <w:rPr>
          <w:b/>
        </w:rPr>
      </w:pPr>
      <w:r w:rsidRPr="002F06E5">
        <w:rPr>
          <w:b/>
        </w:rPr>
        <w:t xml:space="preserve">Table 1 </w:t>
      </w:r>
      <w:r>
        <w:t>Recommended f</w:t>
      </w:r>
      <w:r w:rsidRPr="005A58FF">
        <w:t>ont sizes and styles.</w:t>
      </w:r>
    </w:p>
    <w:sectPr w:rsidR="002F06E5" w:rsidRPr="002F06E5" w:rsidSect="00DE7F32">
      <w:footerReference w:type="default" r:id="rId24"/>
      <w:footerReference w:type="first" r:id="rId25"/>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AA0A1" w14:textId="77777777" w:rsidR="00A9332B" w:rsidRDefault="00A9332B">
      <w:r>
        <w:separator/>
      </w:r>
    </w:p>
  </w:endnote>
  <w:endnote w:type="continuationSeparator" w:id="0">
    <w:p w14:paraId="29EA8A69" w14:textId="77777777" w:rsidR="00A9332B" w:rsidRDefault="00A93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779BD" w14:textId="77777777" w:rsidR="00A9332B" w:rsidRDefault="00A9332B">
      <w:r>
        <w:separator/>
      </w:r>
    </w:p>
  </w:footnote>
  <w:footnote w:type="continuationSeparator" w:id="0">
    <w:p w14:paraId="42875328" w14:textId="77777777" w:rsidR="00A9332B" w:rsidRDefault="00A9332B">
      <w:r>
        <w:continuationSeparator/>
      </w:r>
    </w:p>
  </w:footnote>
  <w:footnote w:id="1">
    <w:p w14:paraId="5714A381" w14:textId="77777777" w:rsidR="00CC31DC" w:rsidRDefault="00CC31DC" w:rsidP="00CC31DC">
      <w:pPr>
        <w:pStyle w:val="Footer"/>
      </w:pPr>
      <w:r>
        <w:footnoteRef/>
      </w:r>
      <w:r>
        <w:t xml:space="preserve"> </w:t>
      </w:r>
      <w:r w:rsidR="00807B15">
        <w:t xml:space="preserve">Due to problems with HTML display, use of footnotes should be avoided. </w:t>
      </w:r>
      <w:r>
        <w:t xml:space="preserve">If absolutely necessary, the footnote mark must come at the end of a sentence. </w:t>
      </w:r>
      <w:r w:rsidRPr="00360ACA">
        <w:rPr>
          <w:rStyle w:val="FooterChar"/>
        </w:rPr>
        <w:t>To insert a footnote, use the Insert menu, select Reference, then Footnote, change the number format to the style of asterisk, dagger, double-dagger, etc., and click OK.</w:t>
      </w:r>
      <w:r>
        <w:rPr>
          <w:rStyle w:val="FooterCha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71B4"/>
    <w:rsid w:val="00012A71"/>
    <w:rsid w:val="00020565"/>
    <w:rsid w:val="00020B45"/>
    <w:rsid w:val="00023908"/>
    <w:rsid w:val="00023A72"/>
    <w:rsid w:val="00031888"/>
    <w:rsid w:val="00032025"/>
    <w:rsid w:val="0004213E"/>
    <w:rsid w:val="00047535"/>
    <w:rsid w:val="0005401C"/>
    <w:rsid w:val="00061EDC"/>
    <w:rsid w:val="000642B2"/>
    <w:rsid w:val="000671F6"/>
    <w:rsid w:val="00072F37"/>
    <w:rsid w:val="0008152C"/>
    <w:rsid w:val="0008499C"/>
    <w:rsid w:val="00097DCC"/>
    <w:rsid w:val="000D6CC5"/>
    <w:rsid w:val="000E4F91"/>
    <w:rsid w:val="000F3D32"/>
    <w:rsid w:val="0010428F"/>
    <w:rsid w:val="00117F2A"/>
    <w:rsid w:val="00131907"/>
    <w:rsid w:val="00132E4B"/>
    <w:rsid w:val="00135901"/>
    <w:rsid w:val="00143448"/>
    <w:rsid w:val="0015075D"/>
    <w:rsid w:val="00166C92"/>
    <w:rsid w:val="001847B1"/>
    <w:rsid w:val="00187EFA"/>
    <w:rsid w:val="001A5B69"/>
    <w:rsid w:val="001A70F7"/>
    <w:rsid w:val="001B2CF5"/>
    <w:rsid w:val="001C4F5B"/>
    <w:rsid w:val="001D52D1"/>
    <w:rsid w:val="001E1A1E"/>
    <w:rsid w:val="001F5153"/>
    <w:rsid w:val="001F5EBE"/>
    <w:rsid w:val="001F65E0"/>
    <w:rsid w:val="002133AF"/>
    <w:rsid w:val="00221C7B"/>
    <w:rsid w:val="00232910"/>
    <w:rsid w:val="002419ED"/>
    <w:rsid w:val="00244D43"/>
    <w:rsid w:val="002476FA"/>
    <w:rsid w:val="00247F78"/>
    <w:rsid w:val="0025169F"/>
    <w:rsid w:val="00256733"/>
    <w:rsid w:val="00257455"/>
    <w:rsid w:val="00262106"/>
    <w:rsid w:val="002663C6"/>
    <w:rsid w:val="00284E66"/>
    <w:rsid w:val="00291BF3"/>
    <w:rsid w:val="00292D88"/>
    <w:rsid w:val="00293898"/>
    <w:rsid w:val="002947A0"/>
    <w:rsid w:val="00297D14"/>
    <w:rsid w:val="002B7A82"/>
    <w:rsid w:val="002C367B"/>
    <w:rsid w:val="002C3FDC"/>
    <w:rsid w:val="002D06F7"/>
    <w:rsid w:val="002D1FBB"/>
    <w:rsid w:val="002D30F9"/>
    <w:rsid w:val="002F06E5"/>
    <w:rsid w:val="002F15B8"/>
    <w:rsid w:val="002F6694"/>
    <w:rsid w:val="00323093"/>
    <w:rsid w:val="00327C93"/>
    <w:rsid w:val="00332926"/>
    <w:rsid w:val="003339D2"/>
    <w:rsid w:val="00336799"/>
    <w:rsid w:val="0035341E"/>
    <w:rsid w:val="00360ACA"/>
    <w:rsid w:val="00364124"/>
    <w:rsid w:val="00367474"/>
    <w:rsid w:val="00367854"/>
    <w:rsid w:val="0037737C"/>
    <w:rsid w:val="00385B31"/>
    <w:rsid w:val="003A2291"/>
    <w:rsid w:val="003B7760"/>
    <w:rsid w:val="003C0B5E"/>
    <w:rsid w:val="003C2E7F"/>
    <w:rsid w:val="003C4AC2"/>
    <w:rsid w:val="003C4DD5"/>
    <w:rsid w:val="003D1BC0"/>
    <w:rsid w:val="003D2920"/>
    <w:rsid w:val="003D37C4"/>
    <w:rsid w:val="003D394C"/>
    <w:rsid w:val="003D3B58"/>
    <w:rsid w:val="003D591A"/>
    <w:rsid w:val="003E17F2"/>
    <w:rsid w:val="003E305D"/>
    <w:rsid w:val="003E3A1C"/>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6602"/>
    <w:rsid w:val="00482D32"/>
    <w:rsid w:val="00485F8D"/>
    <w:rsid w:val="00495B42"/>
    <w:rsid w:val="004C6046"/>
    <w:rsid w:val="004D504D"/>
    <w:rsid w:val="004D65CE"/>
    <w:rsid w:val="004F21E4"/>
    <w:rsid w:val="004F53DB"/>
    <w:rsid w:val="00500BF5"/>
    <w:rsid w:val="00500D3E"/>
    <w:rsid w:val="005045B9"/>
    <w:rsid w:val="005311D5"/>
    <w:rsid w:val="005350E4"/>
    <w:rsid w:val="00541AE0"/>
    <w:rsid w:val="00550399"/>
    <w:rsid w:val="005531DC"/>
    <w:rsid w:val="005548E8"/>
    <w:rsid w:val="00560735"/>
    <w:rsid w:val="005663C9"/>
    <w:rsid w:val="00574E5A"/>
    <w:rsid w:val="005815FA"/>
    <w:rsid w:val="00581611"/>
    <w:rsid w:val="00584764"/>
    <w:rsid w:val="00593019"/>
    <w:rsid w:val="005949A2"/>
    <w:rsid w:val="005A58FF"/>
    <w:rsid w:val="005A5995"/>
    <w:rsid w:val="005C13C3"/>
    <w:rsid w:val="005C535A"/>
    <w:rsid w:val="005D2713"/>
    <w:rsid w:val="005F120F"/>
    <w:rsid w:val="005F227D"/>
    <w:rsid w:val="005F4731"/>
    <w:rsid w:val="005F4A68"/>
    <w:rsid w:val="006003A5"/>
    <w:rsid w:val="0060514A"/>
    <w:rsid w:val="0060678F"/>
    <w:rsid w:val="006072D0"/>
    <w:rsid w:val="0061047D"/>
    <w:rsid w:val="00611190"/>
    <w:rsid w:val="00614A22"/>
    <w:rsid w:val="00615676"/>
    <w:rsid w:val="006262D8"/>
    <w:rsid w:val="00635FBE"/>
    <w:rsid w:val="006430EA"/>
    <w:rsid w:val="00643AF9"/>
    <w:rsid w:val="006541D1"/>
    <w:rsid w:val="00660772"/>
    <w:rsid w:val="0066141F"/>
    <w:rsid w:val="006622E6"/>
    <w:rsid w:val="0066289F"/>
    <w:rsid w:val="00677B21"/>
    <w:rsid w:val="006875A6"/>
    <w:rsid w:val="0069649A"/>
    <w:rsid w:val="006A002C"/>
    <w:rsid w:val="006A6B4E"/>
    <w:rsid w:val="006B3D4E"/>
    <w:rsid w:val="006B7251"/>
    <w:rsid w:val="006C3A50"/>
    <w:rsid w:val="006D7509"/>
    <w:rsid w:val="006D77EF"/>
    <w:rsid w:val="006E5515"/>
    <w:rsid w:val="006F4FDF"/>
    <w:rsid w:val="006F6FA1"/>
    <w:rsid w:val="00702557"/>
    <w:rsid w:val="00712FDE"/>
    <w:rsid w:val="00716802"/>
    <w:rsid w:val="00720808"/>
    <w:rsid w:val="00733504"/>
    <w:rsid w:val="007336B0"/>
    <w:rsid w:val="00737360"/>
    <w:rsid w:val="00756D5E"/>
    <w:rsid w:val="007619B3"/>
    <w:rsid w:val="00761B7E"/>
    <w:rsid w:val="00772F86"/>
    <w:rsid w:val="00780E76"/>
    <w:rsid w:val="00785F9A"/>
    <w:rsid w:val="007A7F04"/>
    <w:rsid w:val="007B2E54"/>
    <w:rsid w:val="007C167D"/>
    <w:rsid w:val="007D54F4"/>
    <w:rsid w:val="007E5BB8"/>
    <w:rsid w:val="007F51D0"/>
    <w:rsid w:val="008007C1"/>
    <w:rsid w:val="00807B15"/>
    <w:rsid w:val="0081096C"/>
    <w:rsid w:val="008145C3"/>
    <w:rsid w:val="0081613C"/>
    <w:rsid w:val="008233E8"/>
    <w:rsid w:val="008238DB"/>
    <w:rsid w:val="00827889"/>
    <w:rsid w:val="008441AA"/>
    <w:rsid w:val="00857DF0"/>
    <w:rsid w:val="0086390D"/>
    <w:rsid w:val="008641A7"/>
    <w:rsid w:val="008645BC"/>
    <w:rsid w:val="00877D38"/>
    <w:rsid w:val="0088026F"/>
    <w:rsid w:val="008903D1"/>
    <w:rsid w:val="0089615F"/>
    <w:rsid w:val="008A151D"/>
    <w:rsid w:val="008A5E36"/>
    <w:rsid w:val="008B3A3F"/>
    <w:rsid w:val="008C3404"/>
    <w:rsid w:val="008D4B6A"/>
    <w:rsid w:val="008E1088"/>
    <w:rsid w:val="008E2243"/>
    <w:rsid w:val="008E7B24"/>
    <w:rsid w:val="008F17BD"/>
    <w:rsid w:val="008F3C8E"/>
    <w:rsid w:val="008F7116"/>
    <w:rsid w:val="009016A8"/>
    <w:rsid w:val="0091583E"/>
    <w:rsid w:val="00922DB8"/>
    <w:rsid w:val="00924FCE"/>
    <w:rsid w:val="00930757"/>
    <w:rsid w:val="0093143D"/>
    <w:rsid w:val="00931445"/>
    <w:rsid w:val="00934266"/>
    <w:rsid w:val="00941F5D"/>
    <w:rsid w:val="00942C3B"/>
    <w:rsid w:val="00954F94"/>
    <w:rsid w:val="00963469"/>
    <w:rsid w:val="0098096D"/>
    <w:rsid w:val="00983404"/>
    <w:rsid w:val="00984FF1"/>
    <w:rsid w:val="0098513A"/>
    <w:rsid w:val="009939CD"/>
    <w:rsid w:val="009952E0"/>
    <w:rsid w:val="009A1618"/>
    <w:rsid w:val="009A723E"/>
    <w:rsid w:val="009B0CA0"/>
    <w:rsid w:val="009C6826"/>
    <w:rsid w:val="009C68F6"/>
    <w:rsid w:val="009E01E8"/>
    <w:rsid w:val="009F01BA"/>
    <w:rsid w:val="00A00065"/>
    <w:rsid w:val="00A06481"/>
    <w:rsid w:val="00A12858"/>
    <w:rsid w:val="00A1559C"/>
    <w:rsid w:val="00A262EE"/>
    <w:rsid w:val="00A33F44"/>
    <w:rsid w:val="00A5076C"/>
    <w:rsid w:val="00A56091"/>
    <w:rsid w:val="00A57A4E"/>
    <w:rsid w:val="00A620A1"/>
    <w:rsid w:val="00A65D11"/>
    <w:rsid w:val="00A7052A"/>
    <w:rsid w:val="00A7203B"/>
    <w:rsid w:val="00A81BAC"/>
    <w:rsid w:val="00A8391E"/>
    <w:rsid w:val="00A9332B"/>
    <w:rsid w:val="00AB059B"/>
    <w:rsid w:val="00AB2CAA"/>
    <w:rsid w:val="00AC3903"/>
    <w:rsid w:val="00AD2694"/>
    <w:rsid w:val="00AE212F"/>
    <w:rsid w:val="00AE69EA"/>
    <w:rsid w:val="00AF2A92"/>
    <w:rsid w:val="00AF704A"/>
    <w:rsid w:val="00B03DEA"/>
    <w:rsid w:val="00B109F4"/>
    <w:rsid w:val="00B10A60"/>
    <w:rsid w:val="00B20918"/>
    <w:rsid w:val="00B2540A"/>
    <w:rsid w:val="00B27171"/>
    <w:rsid w:val="00B3168B"/>
    <w:rsid w:val="00B32859"/>
    <w:rsid w:val="00B33706"/>
    <w:rsid w:val="00B3600A"/>
    <w:rsid w:val="00B472F5"/>
    <w:rsid w:val="00B5022B"/>
    <w:rsid w:val="00B51B58"/>
    <w:rsid w:val="00B57710"/>
    <w:rsid w:val="00B64E4E"/>
    <w:rsid w:val="00B72F67"/>
    <w:rsid w:val="00B82E37"/>
    <w:rsid w:val="00BA036F"/>
    <w:rsid w:val="00BA1DBE"/>
    <w:rsid w:val="00BB1204"/>
    <w:rsid w:val="00BB7701"/>
    <w:rsid w:val="00BC0DC2"/>
    <w:rsid w:val="00BC3F54"/>
    <w:rsid w:val="00BC63E6"/>
    <w:rsid w:val="00BD43A9"/>
    <w:rsid w:val="00BE4BA9"/>
    <w:rsid w:val="00BF277E"/>
    <w:rsid w:val="00C0082D"/>
    <w:rsid w:val="00C031EE"/>
    <w:rsid w:val="00C03CF4"/>
    <w:rsid w:val="00C04148"/>
    <w:rsid w:val="00C07BD2"/>
    <w:rsid w:val="00C10FB3"/>
    <w:rsid w:val="00C23399"/>
    <w:rsid w:val="00C23E82"/>
    <w:rsid w:val="00C32ED3"/>
    <w:rsid w:val="00C47F8A"/>
    <w:rsid w:val="00C50E5E"/>
    <w:rsid w:val="00C56773"/>
    <w:rsid w:val="00C61C7D"/>
    <w:rsid w:val="00C71DE4"/>
    <w:rsid w:val="00C7378C"/>
    <w:rsid w:val="00C763F1"/>
    <w:rsid w:val="00C913FE"/>
    <w:rsid w:val="00C926E5"/>
    <w:rsid w:val="00C974E7"/>
    <w:rsid w:val="00CA35AB"/>
    <w:rsid w:val="00CA3F02"/>
    <w:rsid w:val="00CA5CE1"/>
    <w:rsid w:val="00CA7272"/>
    <w:rsid w:val="00CB1929"/>
    <w:rsid w:val="00CB1B7E"/>
    <w:rsid w:val="00CB71F1"/>
    <w:rsid w:val="00CC31DC"/>
    <w:rsid w:val="00CF2315"/>
    <w:rsid w:val="00CF5364"/>
    <w:rsid w:val="00CF54FA"/>
    <w:rsid w:val="00D018A6"/>
    <w:rsid w:val="00D01BA3"/>
    <w:rsid w:val="00D05C91"/>
    <w:rsid w:val="00D12E0A"/>
    <w:rsid w:val="00D13C9F"/>
    <w:rsid w:val="00D3117A"/>
    <w:rsid w:val="00D36976"/>
    <w:rsid w:val="00D40E36"/>
    <w:rsid w:val="00D4539B"/>
    <w:rsid w:val="00D742E3"/>
    <w:rsid w:val="00D90B2F"/>
    <w:rsid w:val="00D93BEB"/>
    <w:rsid w:val="00D94A36"/>
    <w:rsid w:val="00DB5711"/>
    <w:rsid w:val="00DB5BEA"/>
    <w:rsid w:val="00DB77A9"/>
    <w:rsid w:val="00DC0908"/>
    <w:rsid w:val="00DC349A"/>
    <w:rsid w:val="00DE01F0"/>
    <w:rsid w:val="00DE4A24"/>
    <w:rsid w:val="00DE7F32"/>
    <w:rsid w:val="00DF4268"/>
    <w:rsid w:val="00DF7E63"/>
    <w:rsid w:val="00E12C3D"/>
    <w:rsid w:val="00E13550"/>
    <w:rsid w:val="00E328EC"/>
    <w:rsid w:val="00E62A60"/>
    <w:rsid w:val="00E715F0"/>
    <w:rsid w:val="00E73F77"/>
    <w:rsid w:val="00E774C4"/>
    <w:rsid w:val="00E84176"/>
    <w:rsid w:val="00EA6D57"/>
    <w:rsid w:val="00EB0D59"/>
    <w:rsid w:val="00EB4EBC"/>
    <w:rsid w:val="00EB71E2"/>
    <w:rsid w:val="00EB78C1"/>
    <w:rsid w:val="00EC1FEA"/>
    <w:rsid w:val="00EC427A"/>
    <w:rsid w:val="00EF010D"/>
    <w:rsid w:val="00EF286D"/>
    <w:rsid w:val="00F146AC"/>
    <w:rsid w:val="00F155F4"/>
    <w:rsid w:val="00F17A80"/>
    <w:rsid w:val="00F31A32"/>
    <w:rsid w:val="00F417F5"/>
    <w:rsid w:val="00F4305A"/>
    <w:rsid w:val="00F50861"/>
    <w:rsid w:val="00F51C9F"/>
    <w:rsid w:val="00F653F4"/>
    <w:rsid w:val="00F671E1"/>
    <w:rsid w:val="00F6764B"/>
    <w:rsid w:val="00F732BD"/>
    <w:rsid w:val="00F74B5A"/>
    <w:rsid w:val="00F752B7"/>
    <w:rsid w:val="00F91BBD"/>
    <w:rsid w:val="00FB257A"/>
    <w:rsid w:val="00FB337F"/>
    <w:rsid w:val="00FB4F44"/>
    <w:rsid w:val="00FC730E"/>
    <w:rsid w:val="00FE6B00"/>
    <w:rsid w:val="00FF46B6"/>
    <w:rsid w:val="00FF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hapeDefaults>
    <o:shapedefaults v:ext="edit" spidmax="1027"/>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wm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www.crossref.org/freeTextQuery/" TargetMode="External"/><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universit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icmje.org/conflicts-of-interest/" TargetMode="External"/><Relationship Id="rId23" Type="http://schemas.openxmlformats.org/officeDocument/2006/relationships/hyperlink" Target="http://spiedl.aip.org/jhtml/doi.jsp" TargetMode="Externa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ditage.com/spie" TargetMode="External"/><Relationship Id="rId22" Type="http://schemas.openxmlformats.org/officeDocument/2006/relationships/hyperlink" Target="http://spiedl.aip.org/jhtml/doi.jsp"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28EE78-78EC-43CF-B071-4A980B045253}">
  <ds:schemaRefs>
    <ds:schemaRef ds:uri="http://schemas.openxmlformats.org/officeDocument/2006/bibliography"/>
  </ds:schemaRefs>
</ds:datastoreItem>
</file>

<file path=customXml/itemProps2.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4.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spie_ejnl_template</Template>
  <TotalTime>56</TotalTime>
  <Pages>12</Pages>
  <Words>2502</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16375</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Eric Lochridge</cp:lastModifiedBy>
  <cp:revision>34</cp:revision>
  <cp:lastPrinted>2007-04-02T23:39:00Z</cp:lastPrinted>
  <dcterms:created xsi:type="dcterms:W3CDTF">2019-12-31T19:51:00Z</dcterms:created>
  <dcterms:modified xsi:type="dcterms:W3CDTF">2021-03-25T21:16:00Z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ies>
</file>